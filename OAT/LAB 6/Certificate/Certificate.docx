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5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7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8.xml" ContentType="application/vnd.openxmlformats-officedocument.wordprocessingml.foot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A36CEA" w:rsidRPr="003F36E1" w:rsidRDefault="00A36CEA" w:rsidP="003F7405">
      <w:pPr>
        <w:pStyle w:val="Subtitle"/>
      </w:pPr>
      <w:sdt>
        <w:sdtPr>
          <w:alias w:val="Enter your high school name:"/>
          <w:tag w:val="Enter your high school name:"/>
          <w:id w:val="1583176504"/>
          <w:placeholder>
            <w:docPart w:val="8615EB31497E46D18405DCCBEC554EFB"/>
          </w:placeholder>
          <w:temporary/>
          <w:showingPlcHdr/>
          <w15:appearance w15:val="hidden"/>
        </w:sdtPr>
        <w:sdtContent>
          <w:r w:rsidRPr="003F7405">
            <w:rPr>
              <w:rStyle w:val="SubtitleChar"/>
            </w:rPr>
            <w:t>YOUR HIGH SCHOOL</w:t>
          </w:r>
        </w:sdtContent>
      </w:sdt>
    </w:p>
    <w:p w:rsidR="00A36CEA" w:rsidRPr="00637172" w:rsidRDefault="00A36CEA" w:rsidP="00637172">
      <w:pPr>
        <w:pStyle w:val="Heading1"/>
      </w:pPr>
      <w:sdt>
        <w:sdtPr>
          <w:alias w:val="This certifies that:"/>
          <w:tag w:val="This certifies that:"/>
          <w:id w:val="-59648090"/>
          <w:placeholder>
            <w:docPart w:val="ACF14EF9D3CC4D30B525ED0CA8322301"/>
          </w:placeholder>
          <w:temporary/>
          <w:showingPlcHdr/>
          <w15:appearance w15:val="hidden"/>
        </w:sdtPr>
        <w:sdtContent>
          <w:r w:rsidRPr="00637172">
            <w:t>THIS CERTIFIES THAT</w:t>
          </w:r>
        </w:sdtContent>
      </w:sdt>
    </w:p>
    <w:p w:rsidR="00A36CEA" w:rsidRDefault="00A36CEA" w:rsidP="00A91699">
      <w:pPr>
        <w:rPr>
          <w:rFonts w:asciiTheme="majorHAnsi" w:eastAsiaTheme="majorEastAsia" w:hAnsiTheme="majorHAnsi" w:cstheme="majorBidi"/>
          <w:caps/>
          <w:sz w:val="72"/>
          <w:szCs w:val="56"/>
        </w:rPr>
      </w:pPr>
      <w:r w:rsidRPr="008D334C">
        <w:rPr>
          <w:rFonts w:asciiTheme="majorHAnsi" w:eastAsiaTheme="majorEastAsia" w:hAnsiTheme="majorHAnsi" w:cstheme="majorBidi"/>
          <w:caps/>
          <w:noProof/>
          <w:sz w:val="72"/>
          <w:szCs w:val="56"/>
        </w:rPr>
        <w:t>KRISH</w:t>
      </w:r>
    </w:p>
    <w:p w:rsidR="00A36CEA" w:rsidRDefault="00A36CEA" w:rsidP="00A91699">
      <w:sdt>
        <w:sdtPr>
          <w:alias w:val="Certificate description:"/>
          <w:tag w:val="Certificate description:"/>
          <w:id w:val="1826703404"/>
          <w:placeholder>
            <w:docPart w:val="873211E51CDB48C5A9B9163264EB782A"/>
          </w:placeholder>
          <w:temporary/>
          <w:showingPlcHdr/>
          <w15:appearance w15:val="hidden"/>
        </w:sdtPr>
        <w:sdtContent>
          <w:r>
            <w:t>has successfully completed the required course of study approved by the Board of Education for the State of</w:t>
          </w:r>
        </w:sdtContent>
      </w:sdt>
      <w:r>
        <w:t xml:space="preserve"> </w:t>
      </w:r>
      <w:sdt>
        <w:sdtPr>
          <w:alias w:val="Enter state:"/>
          <w:tag w:val="Enter state:"/>
          <w:id w:val="2146612294"/>
          <w:placeholder>
            <w:docPart w:val="7EF03EDAC25D433682624F2ACA4F860D"/>
          </w:placeholder>
          <w:temporary/>
          <w:showingPlcHdr/>
          <w15:appearance w15:val="hidden"/>
        </w:sdtPr>
        <w:sdtContent>
          <w:r>
            <w:t>State</w:t>
          </w:r>
        </w:sdtContent>
      </w:sdt>
      <w:r>
        <w:t xml:space="preserve">, </w:t>
      </w:r>
    </w:p>
    <w:p w:rsidR="00A36CEA" w:rsidRDefault="00A36CEA" w:rsidP="00A91699">
      <w:r>
        <w:t xml:space="preserve">RANK -: </w:t>
      </w:r>
      <w:r>
        <w:rPr>
          <w:noProof/>
        </w:rPr>
        <w:t>1</w:t>
      </w:r>
    </w:p>
    <w:p w:rsidR="00A36CEA" w:rsidRDefault="00A36CEA" w:rsidP="00637172">
      <w:pPr>
        <w:pStyle w:val="Title"/>
      </w:pPr>
      <w:r w:rsidRPr="008D334C">
        <w:rPr>
          <w:noProof/>
        </w:rPr>
        <w:t>DIPLOMA</w:t>
      </w:r>
    </w:p>
    <w:p w:rsidR="00A36CEA" w:rsidRDefault="00A36CEA" w:rsidP="00150073">
      <w:sdt>
        <w:sdtPr>
          <w:alias w:val="Dated this:"/>
          <w:tag w:val="Dated this:"/>
          <w:id w:val="-959646735"/>
          <w:placeholder>
            <w:docPart w:val="696C799ECF8747BFA420AF8B6948E64A"/>
          </w:placeholder>
          <w:temporary/>
          <w:showingPlcHdr/>
          <w15:appearance w15:val="hidden"/>
        </w:sdtPr>
        <w:sdtContent>
          <w:r>
            <w:t>Dated this</w:t>
          </w:r>
        </w:sdtContent>
      </w:sdt>
      <w:r>
        <w:t xml:space="preserve"> </w:t>
      </w:r>
      <w:r>
        <w:rPr>
          <w:noProof/>
        </w:rPr>
        <w:t>1/1/2026</w:t>
      </w:r>
    </w:p>
    <w:tbl>
      <w:tblPr>
        <w:tblW w:w="79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ignature layout table"/>
      </w:tblPr>
      <w:tblGrid>
        <w:gridCol w:w="4137"/>
        <w:gridCol w:w="3103"/>
        <w:gridCol w:w="4136"/>
      </w:tblGrid>
      <w:tr w:rsidR="00A36CEA" w:rsidTr="00C969A8">
        <w:trPr>
          <w:trHeight w:val="1494"/>
          <w:jc w:val="center"/>
        </w:trPr>
        <w:tc>
          <w:tcPr>
            <w:tcW w:w="3927" w:type="dxa"/>
            <w:vAlign w:val="bottom"/>
          </w:tcPr>
          <w:p w:rsidR="00A36CEA" w:rsidRDefault="00A36CEA">
            <w:pPr>
              <w:pStyle w:val="Signature"/>
            </w:pPr>
            <w:sdt>
              <w:sdtPr>
                <w:alias w:val="Superintendent:"/>
                <w:tag w:val="Superintendent:"/>
                <w:id w:val="1107619633"/>
                <w:placeholder>
                  <w:docPart w:val="33B35E0B506E42A485F2111147DD9B49"/>
                </w:placeholder>
                <w:temporary/>
                <w:showingPlcHdr/>
                <w15:appearance w15:val="hidden"/>
              </w:sdtPr>
              <w:sdtContent>
                <w:r>
                  <w:t>Superintendent</w:t>
                </w:r>
              </w:sdtContent>
            </w:sdt>
          </w:p>
        </w:tc>
        <w:tc>
          <w:tcPr>
            <w:tcW w:w="2946" w:type="dxa"/>
            <w:vAlign w:val="bottom"/>
          </w:tcPr>
          <w:p w:rsidR="00A36CEA" w:rsidRPr="00A91699" w:rsidRDefault="00A36CEA" w:rsidP="00A91699">
            <w:pPr>
              <w:pStyle w:val="Seal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>
                      <wp:extent cx="1234440" cy="1188720"/>
                      <wp:effectExtent l="0" t="0" r="22860" b="11430"/>
                      <wp:docPr id="4" name="Oval 1" title="Circle with word 'seal' insid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1188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Seal:"/>
                                    <w:tag w:val="Seal:"/>
                                    <w:id w:val="-1705160969"/>
                                    <w:placeholder>
                                      <w:docPart w:val="1B6AE37D9B8B41798F126A83EB3F28D1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:rsidR="00A36CEA" w:rsidRDefault="00A36CEA" w:rsidP="00A91699">
                                      <w:pPr>
                                        <w:pStyle w:val="Seal"/>
                                      </w:pPr>
                                      <w:r w:rsidRPr="002D69D3">
                                        <w:t>SEAL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Oval 1" o:spid="_x0000_s1026" alt="Title: Circle with word 'seal' inside" style="width:97.2pt;height:9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" fillcolor="white [3212]" strokecolor="#444d26 [3215]" strokeweight="1pt">
                      <v:stroke joinstyle="miter"/>
                      <v:textbox>
                        <w:txbxContent>
                          <w:sdt>
                            <w:sdtPr>
                              <w:alias w:val="Seal:"/>
                              <w:tag w:val="Seal:"/>
                              <w:id w:val="-1705160969"/>
                              <w:placeholder>
                                <w:docPart w:val="1B6AE37D9B8B41798F126A83EB3F28D1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A36CEA" w:rsidRDefault="00A36CEA" w:rsidP="00A91699">
                                <w:pPr>
                                  <w:pStyle w:val="Seal"/>
                                </w:pPr>
                                <w:r w:rsidRPr="002D69D3">
                                  <w:t>SEAL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927" w:type="dxa"/>
            <w:vAlign w:val="bottom"/>
          </w:tcPr>
          <w:p w:rsidR="00A36CEA" w:rsidRDefault="00A36CEA" w:rsidP="001D242A">
            <w:pPr>
              <w:pStyle w:val="Signature"/>
            </w:pPr>
            <w:r w:rsidRPr="008D334C">
              <w:rPr>
                <w:noProof/>
              </w:rPr>
              <w:t>MAFIA</w:t>
            </w:r>
          </w:p>
        </w:tc>
      </w:tr>
    </w:tbl>
    <w:p w:rsidR="00A36CEA" w:rsidRDefault="00A36CEA" w:rsidP="001D242A">
      <w:pPr>
        <w:jc w:val="both"/>
        <w:sectPr w:rsidR="00A36CEA" w:rsidSect="00A36CEA">
          <w:headerReference w:type="default" r:id="rId7"/>
          <w:footerReference w:type="default" r:id="rId8"/>
          <w:headerReference w:type="first" r:id="rId9"/>
          <w:pgSz w:w="15840" w:h="12240" w:orient="landscape" w:code="1"/>
          <w:pgMar w:top="2088" w:right="4320" w:bottom="1872" w:left="4320" w:header="1368" w:footer="1411" w:gutter="0"/>
          <w:pgNumType w:start="1"/>
          <w:cols w:space="720"/>
          <w:titlePg/>
          <w:docGrid w:linePitch="381"/>
        </w:sectPr>
      </w:pPr>
    </w:p>
    <w:p w:rsidR="00A36CEA" w:rsidRPr="003F36E1" w:rsidRDefault="00A36CEA" w:rsidP="003F7405">
      <w:pPr>
        <w:pStyle w:val="Subtitle"/>
      </w:pPr>
      <w:sdt>
        <w:sdtPr>
          <w:alias w:val="Enter your high school name:"/>
          <w:tag w:val="Enter your high school name:"/>
          <w:id w:val="-1394341435"/>
          <w:placeholder>
            <w:docPart w:val="55FFAAE8DEFD4A8283D559C06C34208B"/>
          </w:placeholder>
          <w:temporary/>
          <w:showingPlcHdr/>
          <w15:appearance w15:val="hidden"/>
        </w:sdtPr>
        <w:sdtContent>
          <w:r w:rsidRPr="003F7405">
            <w:rPr>
              <w:rStyle w:val="SubtitleChar"/>
            </w:rPr>
            <w:t>YOUR HIGH SCHOOL</w:t>
          </w:r>
        </w:sdtContent>
      </w:sdt>
    </w:p>
    <w:p w:rsidR="00A36CEA" w:rsidRPr="00637172" w:rsidRDefault="00A36CEA" w:rsidP="00637172">
      <w:pPr>
        <w:pStyle w:val="Heading1"/>
      </w:pPr>
      <w:sdt>
        <w:sdtPr>
          <w:alias w:val="This certifies that:"/>
          <w:tag w:val="This certifies that:"/>
          <w:id w:val="428629793"/>
          <w:placeholder>
            <w:docPart w:val="9299D8744C8F4485B0AED061DBC1366A"/>
          </w:placeholder>
          <w:temporary/>
          <w:showingPlcHdr/>
          <w15:appearance w15:val="hidden"/>
        </w:sdtPr>
        <w:sdtContent>
          <w:r w:rsidRPr="00637172">
            <w:t>THIS CERTIFIES THAT</w:t>
          </w:r>
        </w:sdtContent>
      </w:sdt>
    </w:p>
    <w:p w:rsidR="00A36CEA" w:rsidRDefault="00A36CEA" w:rsidP="00A91699">
      <w:pPr>
        <w:rPr>
          <w:rFonts w:asciiTheme="majorHAnsi" w:eastAsiaTheme="majorEastAsia" w:hAnsiTheme="majorHAnsi" w:cstheme="majorBidi"/>
          <w:caps/>
          <w:sz w:val="72"/>
          <w:szCs w:val="56"/>
        </w:rPr>
      </w:pPr>
      <w:r w:rsidRPr="008D334C">
        <w:rPr>
          <w:rFonts w:asciiTheme="majorHAnsi" w:eastAsiaTheme="majorEastAsia" w:hAnsiTheme="majorHAnsi" w:cstheme="majorBidi"/>
          <w:caps/>
          <w:noProof/>
          <w:sz w:val="72"/>
          <w:szCs w:val="56"/>
        </w:rPr>
        <w:t>PURU</w:t>
      </w:r>
    </w:p>
    <w:p w:rsidR="00A36CEA" w:rsidRDefault="00A36CEA" w:rsidP="00A91699">
      <w:sdt>
        <w:sdtPr>
          <w:alias w:val="Certificate description:"/>
          <w:tag w:val="Certificate description:"/>
          <w:id w:val="-955257888"/>
          <w:placeholder>
            <w:docPart w:val="F07F7428C59C40C98AA7EAB0FA447807"/>
          </w:placeholder>
          <w:temporary/>
          <w:showingPlcHdr/>
          <w15:appearance w15:val="hidden"/>
        </w:sdtPr>
        <w:sdtContent>
          <w:r>
            <w:t>has successfully completed the required course of study approved by the Board of Education for the State of</w:t>
          </w:r>
        </w:sdtContent>
      </w:sdt>
      <w:r>
        <w:t xml:space="preserve"> </w:t>
      </w:r>
      <w:sdt>
        <w:sdtPr>
          <w:alias w:val="Enter state:"/>
          <w:tag w:val="Enter state:"/>
          <w:id w:val="1385673536"/>
          <w:placeholder>
            <w:docPart w:val="92D7F5947ED8404CA7F6C084F60343F3"/>
          </w:placeholder>
          <w:temporary/>
          <w:showingPlcHdr/>
          <w15:appearance w15:val="hidden"/>
        </w:sdtPr>
        <w:sdtContent>
          <w:r>
            <w:t>State</w:t>
          </w:r>
        </w:sdtContent>
      </w:sdt>
      <w:r>
        <w:t xml:space="preserve">, </w:t>
      </w:r>
    </w:p>
    <w:p w:rsidR="00A36CEA" w:rsidRDefault="00A36CEA" w:rsidP="00A91699">
      <w:r>
        <w:t xml:space="preserve">RANK -: </w:t>
      </w:r>
      <w:r>
        <w:rPr>
          <w:noProof/>
        </w:rPr>
        <w:t>2</w:t>
      </w:r>
    </w:p>
    <w:p w:rsidR="00A36CEA" w:rsidRDefault="00A36CEA" w:rsidP="00637172">
      <w:pPr>
        <w:pStyle w:val="Title"/>
      </w:pPr>
      <w:r w:rsidRPr="008D334C">
        <w:rPr>
          <w:noProof/>
        </w:rPr>
        <w:t>DEGREE</w:t>
      </w:r>
    </w:p>
    <w:p w:rsidR="00A36CEA" w:rsidRDefault="00A36CEA" w:rsidP="00150073">
      <w:sdt>
        <w:sdtPr>
          <w:alias w:val="Dated this:"/>
          <w:tag w:val="Dated this:"/>
          <w:id w:val="64538739"/>
          <w:placeholder>
            <w:docPart w:val="C2F20E0C27DD43DD8CEEC9E64758B4F6"/>
          </w:placeholder>
          <w:temporary/>
          <w:showingPlcHdr/>
          <w15:appearance w15:val="hidden"/>
        </w:sdtPr>
        <w:sdtContent>
          <w:r>
            <w:t>Dated this</w:t>
          </w:r>
        </w:sdtContent>
      </w:sdt>
      <w:r>
        <w:t xml:space="preserve"> </w:t>
      </w:r>
      <w:r>
        <w:rPr>
          <w:noProof/>
        </w:rPr>
        <w:t>1/1/2026</w:t>
      </w:r>
    </w:p>
    <w:tbl>
      <w:tblPr>
        <w:tblW w:w="79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ignature layout table"/>
      </w:tblPr>
      <w:tblGrid>
        <w:gridCol w:w="4137"/>
        <w:gridCol w:w="3103"/>
        <w:gridCol w:w="4136"/>
      </w:tblGrid>
      <w:tr w:rsidR="00A36CEA" w:rsidTr="00C969A8">
        <w:trPr>
          <w:trHeight w:val="1494"/>
          <w:jc w:val="center"/>
        </w:trPr>
        <w:tc>
          <w:tcPr>
            <w:tcW w:w="3927" w:type="dxa"/>
            <w:vAlign w:val="bottom"/>
          </w:tcPr>
          <w:p w:rsidR="00A36CEA" w:rsidRDefault="00A36CEA">
            <w:pPr>
              <w:pStyle w:val="Signature"/>
            </w:pPr>
            <w:sdt>
              <w:sdtPr>
                <w:alias w:val="Superintendent:"/>
                <w:tag w:val="Superintendent:"/>
                <w:id w:val="1094054232"/>
                <w:placeholder>
                  <w:docPart w:val="82169519BF344174986565200BC8DD30"/>
                </w:placeholder>
                <w:temporary/>
                <w:showingPlcHdr/>
                <w15:appearance w15:val="hidden"/>
              </w:sdtPr>
              <w:sdtContent>
                <w:r>
                  <w:t>Superintendent</w:t>
                </w:r>
              </w:sdtContent>
            </w:sdt>
          </w:p>
        </w:tc>
        <w:tc>
          <w:tcPr>
            <w:tcW w:w="2946" w:type="dxa"/>
            <w:vAlign w:val="bottom"/>
          </w:tcPr>
          <w:p w:rsidR="00A36CEA" w:rsidRPr="00A91699" w:rsidRDefault="00A36CEA" w:rsidP="00A91699">
            <w:pPr>
              <w:pStyle w:val="Seal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>
                      <wp:extent cx="1234440" cy="1188720"/>
                      <wp:effectExtent l="0" t="0" r="22860" b="11430"/>
                      <wp:docPr id="3" name="Oval 1" title="Circle with word 'seal' insid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1188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Seal:"/>
                                    <w:tag w:val="Seal:"/>
                                    <w:id w:val="626508043"/>
                                    <w:placeholder>
                                      <w:docPart w:val="437E0BD0A42648AEB38E9CF92AF1DF95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:rsidR="00A36CEA" w:rsidRDefault="00A36CEA" w:rsidP="00A91699">
                                      <w:pPr>
                                        <w:pStyle w:val="Seal"/>
                                      </w:pPr>
                                      <w:r w:rsidRPr="002D69D3">
                                        <w:t>SEAL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_x0000_s1027" alt="Title: Circle with word 'seal' inside" style="width:97.2pt;height:9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" fillcolor="white [3212]" strokecolor="#444d26 [3215]" strokeweight="1pt">
                      <v:stroke joinstyle="miter"/>
                      <v:textbox>
                        <w:txbxContent>
                          <w:sdt>
                            <w:sdtPr>
                              <w:alias w:val="Seal:"/>
                              <w:tag w:val="Seal:"/>
                              <w:id w:val="626508043"/>
                              <w:placeholder>
                                <w:docPart w:val="437E0BD0A42648AEB38E9CF92AF1DF95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A36CEA" w:rsidRDefault="00A36CEA" w:rsidP="00A91699">
                                <w:pPr>
                                  <w:pStyle w:val="Seal"/>
                                </w:pPr>
                                <w:r w:rsidRPr="002D69D3">
                                  <w:t>SEAL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927" w:type="dxa"/>
            <w:vAlign w:val="bottom"/>
          </w:tcPr>
          <w:p w:rsidR="00A36CEA" w:rsidRDefault="00A36CEA" w:rsidP="001D242A">
            <w:pPr>
              <w:pStyle w:val="Signature"/>
            </w:pPr>
            <w:r w:rsidRPr="008D334C">
              <w:rPr>
                <w:noProof/>
              </w:rPr>
              <w:t>MAFIA</w:t>
            </w:r>
          </w:p>
        </w:tc>
      </w:tr>
    </w:tbl>
    <w:p w:rsidR="00A36CEA" w:rsidRDefault="00A36CEA" w:rsidP="001D242A">
      <w:pPr>
        <w:jc w:val="both"/>
        <w:sectPr w:rsidR="00A36CEA" w:rsidSect="00A36CEA">
          <w:headerReference w:type="default" r:id="rId10"/>
          <w:footerReference w:type="default" r:id="rId11"/>
          <w:headerReference w:type="first" r:id="rId12"/>
          <w:pgSz w:w="15840" w:h="12240" w:orient="landscape" w:code="1"/>
          <w:pgMar w:top="2088" w:right="4320" w:bottom="1872" w:left="4320" w:header="1368" w:footer="1411" w:gutter="0"/>
          <w:pgNumType w:start="1"/>
          <w:cols w:space="720"/>
          <w:titlePg/>
          <w:docGrid w:linePitch="381"/>
        </w:sectPr>
      </w:pPr>
    </w:p>
    <w:p w:rsidR="00A36CEA" w:rsidRPr="003F36E1" w:rsidRDefault="00A36CEA" w:rsidP="003F7405">
      <w:pPr>
        <w:pStyle w:val="Subtitle"/>
      </w:pPr>
      <w:sdt>
        <w:sdtPr>
          <w:alias w:val="Enter your high school name:"/>
          <w:tag w:val="Enter your high school name:"/>
          <w:id w:val="-402222213"/>
          <w:placeholder>
            <w:docPart w:val="9C391E21005D4544B8A57A3AAFFFF48A"/>
          </w:placeholder>
          <w:temporary/>
          <w:showingPlcHdr/>
          <w15:appearance w15:val="hidden"/>
        </w:sdtPr>
        <w:sdtContent>
          <w:r w:rsidRPr="003F7405">
            <w:rPr>
              <w:rStyle w:val="SubtitleChar"/>
            </w:rPr>
            <w:t>YOUR HIGH SCHOOL</w:t>
          </w:r>
        </w:sdtContent>
      </w:sdt>
    </w:p>
    <w:p w:rsidR="00A36CEA" w:rsidRPr="00637172" w:rsidRDefault="00A36CEA" w:rsidP="00637172">
      <w:pPr>
        <w:pStyle w:val="Heading1"/>
      </w:pPr>
      <w:sdt>
        <w:sdtPr>
          <w:alias w:val="This certifies that:"/>
          <w:tag w:val="This certifies that:"/>
          <w:id w:val="859233881"/>
          <w:placeholder>
            <w:docPart w:val="4B2D7F74A3C5424D884BC7EA237E5533"/>
          </w:placeholder>
          <w:temporary/>
          <w:showingPlcHdr/>
          <w15:appearance w15:val="hidden"/>
        </w:sdtPr>
        <w:sdtContent>
          <w:r w:rsidRPr="00637172">
            <w:t>THIS CERTIFIES THAT</w:t>
          </w:r>
        </w:sdtContent>
      </w:sdt>
    </w:p>
    <w:p w:rsidR="00A36CEA" w:rsidRDefault="00A36CEA" w:rsidP="00A91699">
      <w:pPr>
        <w:rPr>
          <w:rFonts w:asciiTheme="majorHAnsi" w:eastAsiaTheme="majorEastAsia" w:hAnsiTheme="majorHAnsi" w:cstheme="majorBidi"/>
          <w:caps/>
          <w:sz w:val="72"/>
          <w:szCs w:val="56"/>
        </w:rPr>
      </w:pPr>
      <w:r w:rsidRPr="008D334C">
        <w:rPr>
          <w:rFonts w:asciiTheme="majorHAnsi" w:eastAsiaTheme="majorEastAsia" w:hAnsiTheme="majorHAnsi" w:cstheme="majorBidi"/>
          <w:caps/>
          <w:noProof/>
          <w:sz w:val="72"/>
          <w:szCs w:val="56"/>
        </w:rPr>
        <w:t>PRITHVI</w:t>
      </w:r>
    </w:p>
    <w:p w:rsidR="00A36CEA" w:rsidRDefault="00A36CEA" w:rsidP="00A91699">
      <w:sdt>
        <w:sdtPr>
          <w:alias w:val="Certificate description:"/>
          <w:tag w:val="Certificate description:"/>
          <w:id w:val="1696732951"/>
          <w:placeholder>
            <w:docPart w:val="60230AAFB7F543EDB4863E45EC8A7B1E"/>
          </w:placeholder>
          <w:temporary/>
          <w:showingPlcHdr/>
          <w15:appearance w15:val="hidden"/>
        </w:sdtPr>
        <w:sdtContent>
          <w:r>
            <w:t>has successfully completed the required course of study approved by the Board of Education for the State of</w:t>
          </w:r>
        </w:sdtContent>
      </w:sdt>
      <w:r>
        <w:t xml:space="preserve"> </w:t>
      </w:r>
      <w:sdt>
        <w:sdtPr>
          <w:alias w:val="Enter state:"/>
          <w:tag w:val="Enter state:"/>
          <w:id w:val="682018525"/>
          <w:placeholder>
            <w:docPart w:val="6243FA57E93C464D85A7D838F2A51932"/>
          </w:placeholder>
          <w:temporary/>
          <w:showingPlcHdr/>
          <w15:appearance w15:val="hidden"/>
        </w:sdtPr>
        <w:sdtContent>
          <w:r>
            <w:t>State</w:t>
          </w:r>
        </w:sdtContent>
      </w:sdt>
      <w:r>
        <w:t xml:space="preserve">, </w:t>
      </w:r>
    </w:p>
    <w:p w:rsidR="00A36CEA" w:rsidRDefault="00A36CEA" w:rsidP="00A91699">
      <w:r>
        <w:t xml:space="preserve">RANK -: </w:t>
      </w:r>
      <w:r>
        <w:rPr>
          <w:noProof/>
        </w:rPr>
        <w:t>3</w:t>
      </w:r>
    </w:p>
    <w:p w:rsidR="00A36CEA" w:rsidRDefault="00A36CEA" w:rsidP="00637172">
      <w:pPr>
        <w:pStyle w:val="Title"/>
      </w:pPr>
      <w:r w:rsidRPr="008D334C">
        <w:rPr>
          <w:noProof/>
        </w:rPr>
        <w:t>DEGREE</w:t>
      </w:r>
    </w:p>
    <w:p w:rsidR="00A36CEA" w:rsidRDefault="00A36CEA" w:rsidP="00150073">
      <w:sdt>
        <w:sdtPr>
          <w:alias w:val="Dated this:"/>
          <w:tag w:val="Dated this:"/>
          <w:id w:val="1727797438"/>
          <w:placeholder>
            <w:docPart w:val="1547A1A5267148608BDB30F50C10DE06"/>
          </w:placeholder>
          <w:temporary/>
          <w:showingPlcHdr/>
          <w15:appearance w15:val="hidden"/>
        </w:sdtPr>
        <w:sdtContent>
          <w:r>
            <w:t>Dated this</w:t>
          </w:r>
        </w:sdtContent>
      </w:sdt>
      <w:r>
        <w:t xml:space="preserve"> </w:t>
      </w:r>
      <w:r>
        <w:rPr>
          <w:noProof/>
        </w:rPr>
        <w:t>1/1/2026</w:t>
      </w:r>
    </w:p>
    <w:tbl>
      <w:tblPr>
        <w:tblW w:w="79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ignature layout table"/>
      </w:tblPr>
      <w:tblGrid>
        <w:gridCol w:w="4137"/>
        <w:gridCol w:w="3103"/>
        <w:gridCol w:w="4136"/>
      </w:tblGrid>
      <w:tr w:rsidR="00A36CEA" w:rsidTr="00C969A8">
        <w:trPr>
          <w:trHeight w:val="1494"/>
          <w:jc w:val="center"/>
        </w:trPr>
        <w:tc>
          <w:tcPr>
            <w:tcW w:w="3927" w:type="dxa"/>
            <w:vAlign w:val="bottom"/>
          </w:tcPr>
          <w:p w:rsidR="00A36CEA" w:rsidRDefault="00A36CEA">
            <w:pPr>
              <w:pStyle w:val="Signature"/>
            </w:pPr>
            <w:sdt>
              <w:sdtPr>
                <w:alias w:val="Superintendent:"/>
                <w:tag w:val="Superintendent:"/>
                <w:id w:val="-2013599364"/>
                <w:placeholder>
                  <w:docPart w:val="94CE0639044241AAA1CBF07FEF22F271"/>
                </w:placeholder>
                <w:temporary/>
                <w:showingPlcHdr/>
                <w15:appearance w15:val="hidden"/>
              </w:sdtPr>
              <w:sdtContent>
                <w:r>
                  <w:t>Superintendent</w:t>
                </w:r>
              </w:sdtContent>
            </w:sdt>
          </w:p>
        </w:tc>
        <w:tc>
          <w:tcPr>
            <w:tcW w:w="2946" w:type="dxa"/>
            <w:vAlign w:val="bottom"/>
          </w:tcPr>
          <w:p w:rsidR="00A36CEA" w:rsidRPr="00A91699" w:rsidRDefault="00A36CEA" w:rsidP="00A91699">
            <w:pPr>
              <w:pStyle w:val="Seal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>
                      <wp:extent cx="1234440" cy="1188720"/>
                      <wp:effectExtent l="0" t="0" r="22860" b="11430"/>
                      <wp:docPr id="9" name="Oval 1" title="Circle with word 'seal' insid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1188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Seal:"/>
                                    <w:tag w:val="Seal:"/>
                                    <w:id w:val="-1689289573"/>
                                    <w:placeholder>
                                      <w:docPart w:val="436B84E871B74CF6A0E13E21711F77CF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:rsidR="00A36CEA" w:rsidRDefault="00A36CEA" w:rsidP="00A91699">
                                      <w:pPr>
                                        <w:pStyle w:val="Seal"/>
                                      </w:pPr>
                                      <w:r w:rsidRPr="002D69D3">
                                        <w:t>SEAL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_x0000_s1028" alt="Title: Circle with word 'seal' inside" style="width:97.2pt;height:9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" fillcolor="white [3212]" strokecolor="#444d26 [3215]" strokeweight="1pt">
                      <v:stroke joinstyle="miter"/>
                      <v:textbox>
                        <w:txbxContent>
                          <w:sdt>
                            <w:sdtPr>
                              <w:alias w:val="Seal:"/>
                              <w:tag w:val="Seal:"/>
                              <w:id w:val="-1689289573"/>
                              <w:placeholder>
                                <w:docPart w:val="436B84E871B74CF6A0E13E21711F77CF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A36CEA" w:rsidRDefault="00A36CEA" w:rsidP="00A91699">
                                <w:pPr>
                                  <w:pStyle w:val="Seal"/>
                                </w:pPr>
                                <w:r w:rsidRPr="002D69D3">
                                  <w:t>SEAL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927" w:type="dxa"/>
            <w:vAlign w:val="bottom"/>
          </w:tcPr>
          <w:p w:rsidR="00A36CEA" w:rsidRDefault="00A36CEA" w:rsidP="001D242A">
            <w:pPr>
              <w:pStyle w:val="Signature"/>
            </w:pPr>
            <w:r w:rsidRPr="008D334C">
              <w:rPr>
                <w:noProof/>
              </w:rPr>
              <w:t>MAFIA</w:t>
            </w:r>
          </w:p>
        </w:tc>
      </w:tr>
    </w:tbl>
    <w:p w:rsidR="00A36CEA" w:rsidRDefault="00A36CEA" w:rsidP="001D242A">
      <w:pPr>
        <w:jc w:val="both"/>
        <w:sectPr w:rsidR="00A36CEA" w:rsidSect="00A36CEA">
          <w:headerReference w:type="default" r:id="rId13"/>
          <w:footerReference w:type="default" r:id="rId14"/>
          <w:headerReference w:type="first" r:id="rId15"/>
          <w:pgSz w:w="15840" w:h="12240" w:orient="landscape" w:code="1"/>
          <w:pgMar w:top="2088" w:right="4320" w:bottom="1872" w:left="4320" w:header="1368" w:footer="1411" w:gutter="0"/>
          <w:pgNumType w:start="1"/>
          <w:cols w:space="720"/>
          <w:titlePg/>
          <w:docGrid w:linePitch="381"/>
        </w:sectPr>
      </w:pPr>
    </w:p>
    <w:p w:rsidR="00A36CEA" w:rsidRPr="003F36E1" w:rsidRDefault="00A36CEA" w:rsidP="003F7405">
      <w:pPr>
        <w:pStyle w:val="Subtitle"/>
      </w:pPr>
      <w:sdt>
        <w:sdtPr>
          <w:alias w:val="Enter your high school name:"/>
          <w:tag w:val="Enter your high school name:"/>
          <w:id w:val="1201588100"/>
          <w:placeholder>
            <w:docPart w:val="2CE2EEEB45984B848F9AEBF93EC740D3"/>
          </w:placeholder>
          <w:temporary/>
          <w:showingPlcHdr/>
          <w15:appearance w15:val="hidden"/>
        </w:sdtPr>
        <w:sdtContent>
          <w:r w:rsidRPr="003F7405">
            <w:rPr>
              <w:rStyle w:val="SubtitleChar"/>
            </w:rPr>
            <w:t>YOUR HIGH SCHOOL</w:t>
          </w:r>
        </w:sdtContent>
      </w:sdt>
    </w:p>
    <w:p w:rsidR="00A36CEA" w:rsidRPr="00637172" w:rsidRDefault="00A36CEA" w:rsidP="00637172">
      <w:pPr>
        <w:pStyle w:val="Heading1"/>
      </w:pPr>
      <w:sdt>
        <w:sdtPr>
          <w:alias w:val="This certifies that:"/>
          <w:tag w:val="This certifies that:"/>
          <w:id w:val="1781072360"/>
          <w:placeholder>
            <w:docPart w:val="EA8CB49E1BE6474F9D4D910264B92AA8"/>
          </w:placeholder>
          <w:temporary/>
          <w:showingPlcHdr/>
          <w15:appearance w15:val="hidden"/>
        </w:sdtPr>
        <w:sdtContent>
          <w:r w:rsidRPr="00637172">
            <w:t>THIS CERTIFIES THAT</w:t>
          </w:r>
        </w:sdtContent>
      </w:sdt>
    </w:p>
    <w:p w:rsidR="00A36CEA" w:rsidRDefault="00A36CEA" w:rsidP="00A91699">
      <w:pPr>
        <w:rPr>
          <w:rFonts w:asciiTheme="majorHAnsi" w:eastAsiaTheme="majorEastAsia" w:hAnsiTheme="majorHAnsi" w:cstheme="majorBidi"/>
          <w:caps/>
          <w:sz w:val="72"/>
          <w:szCs w:val="56"/>
        </w:rPr>
      </w:pPr>
      <w:r w:rsidRPr="008D334C">
        <w:rPr>
          <w:rFonts w:asciiTheme="majorHAnsi" w:eastAsiaTheme="majorEastAsia" w:hAnsiTheme="majorHAnsi" w:cstheme="majorBidi"/>
          <w:caps/>
          <w:noProof/>
          <w:sz w:val="72"/>
          <w:szCs w:val="56"/>
        </w:rPr>
        <w:t>VANSH</w:t>
      </w:r>
    </w:p>
    <w:p w:rsidR="00A36CEA" w:rsidRDefault="00A36CEA" w:rsidP="00A91699">
      <w:sdt>
        <w:sdtPr>
          <w:alias w:val="Certificate description:"/>
          <w:tag w:val="Certificate description:"/>
          <w:id w:val="1790928840"/>
          <w:placeholder>
            <w:docPart w:val="FEAE595F5C114D71B3722AC060DE35CE"/>
          </w:placeholder>
          <w:temporary/>
          <w:showingPlcHdr/>
          <w15:appearance w15:val="hidden"/>
        </w:sdtPr>
        <w:sdtContent>
          <w:r>
            <w:t>has successfully completed the required course of study approved by the Board of Education for the State of</w:t>
          </w:r>
        </w:sdtContent>
      </w:sdt>
      <w:r>
        <w:t xml:space="preserve"> </w:t>
      </w:r>
      <w:sdt>
        <w:sdtPr>
          <w:alias w:val="Enter state:"/>
          <w:tag w:val="Enter state:"/>
          <w:id w:val="-1082144958"/>
          <w:placeholder>
            <w:docPart w:val="C62E0CD5D5E84A65B116225804DECB0F"/>
          </w:placeholder>
          <w:temporary/>
          <w:showingPlcHdr/>
          <w15:appearance w15:val="hidden"/>
        </w:sdtPr>
        <w:sdtContent>
          <w:r>
            <w:t>State</w:t>
          </w:r>
        </w:sdtContent>
      </w:sdt>
      <w:r>
        <w:t xml:space="preserve">, </w:t>
      </w:r>
    </w:p>
    <w:p w:rsidR="00A36CEA" w:rsidRDefault="00A36CEA" w:rsidP="00A91699">
      <w:r>
        <w:t xml:space="preserve">RANK -: </w:t>
      </w:r>
      <w:r>
        <w:rPr>
          <w:noProof/>
        </w:rPr>
        <w:t>4</w:t>
      </w:r>
    </w:p>
    <w:p w:rsidR="00A36CEA" w:rsidRDefault="00A36CEA" w:rsidP="00637172">
      <w:pPr>
        <w:pStyle w:val="Title"/>
      </w:pPr>
      <w:r w:rsidRPr="008D334C">
        <w:rPr>
          <w:noProof/>
        </w:rPr>
        <w:t>DIPLOMA</w:t>
      </w:r>
    </w:p>
    <w:p w:rsidR="00A36CEA" w:rsidRDefault="00A36CEA" w:rsidP="00150073">
      <w:sdt>
        <w:sdtPr>
          <w:alias w:val="Dated this:"/>
          <w:tag w:val="Dated this:"/>
          <w:id w:val="-1923859359"/>
          <w:placeholder>
            <w:docPart w:val="5179EB8CC8F6488DB815213195837844"/>
          </w:placeholder>
          <w:temporary/>
          <w:showingPlcHdr/>
          <w15:appearance w15:val="hidden"/>
        </w:sdtPr>
        <w:sdtContent>
          <w:r>
            <w:t>Dated this</w:t>
          </w:r>
        </w:sdtContent>
      </w:sdt>
      <w:r>
        <w:t xml:space="preserve"> </w:t>
      </w:r>
      <w:r>
        <w:rPr>
          <w:noProof/>
        </w:rPr>
        <w:t>1/1/2026</w:t>
      </w:r>
    </w:p>
    <w:tbl>
      <w:tblPr>
        <w:tblW w:w="79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ignature layout table"/>
      </w:tblPr>
      <w:tblGrid>
        <w:gridCol w:w="4137"/>
        <w:gridCol w:w="3103"/>
        <w:gridCol w:w="4136"/>
      </w:tblGrid>
      <w:tr w:rsidR="00A36CEA" w:rsidTr="00C969A8">
        <w:trPr>
          <w:trHeight w:val="1494"/>
          <w:jc w:val="center"/>
        </w:trPr>
        <w:tc>
          <w:tcPr>
            <w:tcW w:w="3927" w:type="dxa"/>
            <w:vAlign w:val="bottom"/>
          </w:tcPr>
          <w:p w:rsidR="00A36CEA" w:rsidRDefault="00A36CEA">
            <w:pPr>
              <w:pStyle w:val="Signature"/>
            </w:pPr>
            <w:sdt>
              <w:sdtPr>
                <w:alias w:val="Superintendent:"/>
                <w:tag w:val="Superintendent:"/>
                <w:id w:val="-1406222866"/>
                <w:placeholder>
                  <w:docPart w:val="FAC58508F7D141DFA3413A12DBAE2AED"/>
                </w:placeholder>
                <w:temporary/>
                <w:showingPlcHdr/>
                <w15:appearance w15:val="hidden"/>
              </w:sdtPr>
              <w:sdtContent>
                <w:r>
                  <w:t>Superintendent</w:t>
                </w:r>
              </w:sdtContent>
            </w:sdt>
          </w:p>
        </w:tc>
        <w:tc>
          <w:tcPr>
            <w:tcW w:w="2946" w:type="dxa"/>
            <w:vAlign w:val="bottom"/>
          </w:tcPr>
          <w:p w:rsidR="00A36CEA" w:rsidRPr="00A91699" w:rsidRDefault="00A36CEA" w:rsidP="00A91699">
            <w:pPr>
              <w:pStyle w:val="Seal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>
                      <wp:extent cx="1234440" cy="1188720"/>
                      <wp:effectExtent l="0" t="0" r="22860" b="11430"/>
                      <wp:docPr id="12" name="Oval 1" title="Circle with word 'seal' insid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1188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Seal:"/>
                                    <w:tag w:val="Seal:"/>
                                    <w:id w:val="-1167777552"/>
                                    <w:placeholder>
                                      <w:docPart w:val="6F768E3C80924FF4B782CF7E3C6B0350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:rsidR="00A36CEA" w:rsidRDefault="00A36CEA" w:rsidP="00A91699">
                                      <w:pPr>
                                        <w:pStyle w:val="Seal"/>
                                      </w:pPr>
                                      <w:r w:rsidRPr="002D69D3">
                                        <w:t>SEAL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_x0000_s1029" alt="Title: Circle with word 'seal' inside" style="width:97.2pt;height:9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" fillcolor="white [3212]" strokecolor="#444d26 [3215]" strokeweight="1pt">
                      <v:stroke joinstyle="miter"/>
                      <v:textbox>
                        <w:txbxContent>
                          <w:sdt>
                            <w:sdtPr>
                              <w:alias w:val="Seal:"/>
                              <w:tag w:val="Seal:"/>
                              <w:id w:val="-1167777552"/>
                              <w:placeholder>
                                <w:docPart w:val="6F768E3C80924FF4B782CF7E3C6B0350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A36CEA" w:rsidRDefault="00A36CEA" w:rsidP="00A91699">
                                <w:pPr>
                                  <w:pStyle w:val="Seal"/>
                                </w:pPr>
                                <w:r w:rsidRPr="002D69D3">
                                  <w:t>SEAL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927" w:type="dxa"/>
            <w:vAlign w:val="bottom"/>
          </w:tcPr>
          <w:p w:rsidR="00A36CEA" w:rsidRDefault="00A36CEA" w:rsidP="001D242A">
            <w:pPr>
              <w:pStyle w:val="Signature"/>
            </w:pPr>
            <w:r w:rsidRPr="008D334C">
              <w:rPr>
                <w:noProof/>
              </w:rPr>
              <w:t>MAFIA</w:t>
            </w:r>
          </w:p>
        </w:tc>
      </w:tr>
    </w:tbl>
    <w:p w:rsidR="00A36CEA" w:rsidRDefault="00A36CEA" w:rsidP="001D242A">
      <w:pPr>
        <w:jc w:val="both"/>
        <w:sectPr w:rsidR="00A36CEA" w:rsidSect="00A36CEA">
          <w:headerReference w:type="default" r:id="rId16"/>
          <w:footerReference w:type="default" r:id="rId17"/>
          <w:headerReference w:type="first" r:id="rId18"/>
          <w:pgSz w:w="15840" w:h="12240" w:orient="landscape" w:code="1"/>
          <w:pgMar w:top="2088" w:right="4320" w:bottom="1872" w:left="4320" w:header="1368" w:footer="1411" w:gutter="0"/>
          <w:pgNumType w:start="1"/>
          <w:cols w:space="720"/>
          <w:titlePg/>
          <w:docGrid w:linePitch="381"/>
        </w:sectPr>
      </w:pPr>
    </w:p>
    <w:p w:rsidR="00A36CEA" w:rsidRPr="003F36E1" w:rsidRDefault="00A36CEA" w:rsidP="003F7405">
      <w:pPr>
        <w:pStyle w:val="Subtitle"/>
      </w:pPr>
      <w:sdt>
        <w:sdtPr>
          <w:alias w:val="Enter your high school name:"/>
          <w:tag w:val="Enter your high school name:"/>
          <w:id w:val="1860392926"/>
          <w:placeholder>
            <w:docPart w:val="ADF73EF1BB0645F294B4FDEEEED18ED3"/>
          </w:placeholder>
          <w:temporary/>
          <w:showingPlcHdr/>
          <w15:appearance w15:val="hidden"/>
        </w:sdtPr>
        <w:sdtContent>
          <w:r w:rsidRPr="003F7405">
            <w:rPr>
              <w:rStyle w:val="SubtitleChar"/>
            </w:rPr>
            <w:t>YOUR HIGH SCHOOL</w:t>
          </w:r>
        </w:sdtContent>
      </w:sdt>
    </w:p>
    <w:p w:rsidR="00A36CEA" w:rsidRPr="00637172" w:rsidRDefault="00A36CEA" w:rsidP="00637172">
      <w:pPr>
        <w:pStyle w:val="Heading1"/>
      </w:pPr>
      <w:sdt>
        <w:sdtPr>
          <w:alias w:val="This certifies that:"/>
          <w:tag w:val="This certifies that:"/>
          <w:id w:val="638303595"/>
          <w:placeholder>
            <w:docPart w:val="57BB742DFFDE4CAA834C962C11367CF1"/>
          </w:placeholder>
          <w:temporary/>
          <w:showingPlcHdr/>
          <w15:appearance w15:val="hidden"/>
        </w:sdtPr>
        <w:sdtContent>
          <w:r w:rsidRPr="00637172">
            <w:t>THIS CERTIFIES THAT</w:t>
          </w:r>
        </w:sdtContent>
      </w:sdt>
    </w:p>
    <w:p w:rsidR="00A36CEA" w:rsidRDefault="00A36CEA" w:rsidP="00A91699">
      <w:pPr>
        <w:rPr>
          <w:rFonts w:asciiTheme="majorHAnsi" w:eastAsiaTheme="majorEastAsia" w:hAnsiTheme="majorHAnsi" w:cstheme="majorBidi"/>
          <w:caps/>
          <w:sz w:val="72"/>
          <w:szCs w:val="56"/>
        </w:rPr>
      </w:pPr>
      <w:r w:rsidRPr="008D334C">
        <w:rPr>
          <w:rFonts w:asciiTheme="majorHAnsi" w:eastAsiaTheme="majorEastAsia" w:hAnsiTheme="majorHAnsi" w:cstheme="majorBidi"/>
          <w:caps/>
          <w:noProof/>
          <w:sz w:val="72"/>
          <w:szCs w:val="56"/>
        </w:rPr>
        <w:t>JAL</w:t>
      </w:r>
    </w:p>
    <w:p w:rsidR="00A36CEA" w:rsidRDefault="00A36CEA" w:rsidP="00A91699">
      <w:sdt>
        <w:sdtPr>
          <w:alias w:val="Certificate description:"/>
          <w:tag w:val="Certificate description:"/>
          <w:id w:val="710229329"/>
          <w:placeholder>
            <w:docPart w:val="5654DDB56E74400BAA40ED7CFF52A3AC"/>
          </w:placeholder>
          <w:temporary/>
          <w:showingPlcHdr/>
          <w15:appearance w15:val="hidden"/>
        </w:sdtPr>
        <w:sdtContent>
          <w:r>
            <w:t>has successfully completed the required course of study approved by the Board of Education for the State of</w:t>
          </w:r>
        </w:sdtContent>
      </w:sdt>
      <w:r>
        <w:t xml:space="preserve"> </w:t>
      </w:r>
      <w:sdt>
        <w:sdtPr>
          <w:alias w:val="Enter state:"/>
          <w:tag w:val="Enter state:"/>
          <w:id w:val="-1691757585"/>
          <w:placeholder>
            <w:docPart w:val="A712680C03224833BE53A7574250E989"/>
          </w:placeholder>
          <w:temporary/>
          <w:showingPlcHdr/>
          <w15:appearance w15:val="hidden"/>
        </w:sdtPr>
        <w:sdtContent>
          <w:r>
            <w:t>State</w:t>
          </w:r>
        </w:sdtContent>
      </w:sdt>
      <w:r>
        <w:t xml:space="preserve">, </w:t>
      </w:r>
    </w:p>
    <w:p w:rsidR="00A36CEA" w:rsidRDefault="00A36CEA" w:rsidP="00A91699">
      <w:r>
        <w:t xml:space="preserve">RANK -: </w:t>
      </w:r>
      <w:r>
        <w:rPr>
          <w:noProof/>
        </w:rPr>
        <w:t>5</w:t>
      </w:r>
    </w:p>
    <w:p w:rsidR="00A36CEA" w:rsidRDefault="00A36CEA" w:rsidP="00637172">
      <w:pPr>
        <w:pStyle w:val="Title"/>
      </w:pPr>
      <w:r w:rsidRPr="008D334C">
        <w:rPr>
          <w:noProof/>
        </w:rPr>
        <w:t>DIPLOMA</w:t>
      </w:r>
    </w:p>
    <w:p w:rsidR="00A36CEA" w:rsidRDefault="00A36CEA" w:rsidP="00150073">
      <w:sdt>
        <w:sdtPr>
          <w:alias w:val="Dated this:"/>
          <w:tag w:val="Dated this:"/>
          <w:id w:val="-275020299"/>
          <w:placeholder>
            <w:docPart w:val="D565444158FB438E9B3EEE6D7C9DCAEF"/>
          </w:placeholder>
          <w:temporary/>
          <w:showingPlcHdr/>
          <w15:appearance w15:val="hidden"/>
        </w:sdtPr>
        <w:sdtContent>
          <w:r>
            <w:t>Dated this</w:t>
          </w:r>
        </w:sdtContent>
      </w:sdt>
      <w:r>
        <w:t xml:space="preserve"> </w:t>
      </w:r>
      <w:r>
        <w:rPr>
          <w:noProof/>
        </w:rPr>
        <w:t>1/1/2026</w:t>
      </w:r>
    </w:p>
    <w:tbl>
      <w:tblPr>
        <w:tblW w:w="79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ignature layout table"/>
      </w:tblPr>
      <w:tblGrid>
        <w:gridCol w:w="4137"/>
        <w:gridCol w:w="3103"/>
        <w:gridCol w:w="4136"/>
      </w:tblGrid>
      <w:tr w:rsidR="00A36CEA" w:rsidTr="00C969A8">
        <w:trPr>
          <w:trHeight w:val="1494"/>
          <w:jc w:val="center"/>
        </w:trPr>
        <w:tc>
          <w:tcPr>
            <w:tcW w:w="3927" w:type="dxa"/>
            <w:vAlign w:val="bottom"/>
          </w:tcPr>
          <w:p w:rsidR="00A36CEA" w:rsidRDefault="00A36CEA">
            <w:pPr>
              <w:pStyle w:val="Signature"/>
            </w:pPr>
            <w:sdt>
              <w:sdtPr>
                <w:alias w:val="Superintendent:"/>
                <w:tag w:val="Superintendent:"/>
                <w:id w:val="1908421359"/>
                <w:placeholder>
                  <w:docPart w:val="C2B4394EF0334B1C9A801EBC8EB3EFE2"/>
                </w:placeholder>
                <w:temporary/>
                <w:showingPlcHdr/>
                <w15:appearance w15:val="hidden"/>
              </w:sdtPr>
              <w:sdtContent>
                <w:r>
                  <w:t>Superintendent</w:t>
                </w:r>
              </w:sdtContent>
            </w:sdt>
          </w:p>
        </w:tc>
        <w:tc>
          <w:tcPr>
            <w:tcW w:w="2946" w:type="dxa"/>
            <w:vAlign w:val="bottom"/>
          </w:tcPr>
          <w:p w:rsidR="00A36CEA" w:rsidRPr="00A91699" w:rsidRDefault="00A36CEA" w:rsidP="00A91699">
            <w:pPr>
              <w:pStyle w:val="Seal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>
                      <wp:extent cx="1234440" cy="1188720"/>
                      <wp:effectExtent l="0" t="0" r="22860" b="11430"/>
                      <wp:docPr id="15" name="Oval 1" title="Circle with word 'seal' insid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1188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Seal:"/>
                                    <w:tag w:val="Seal:"/>
                                    <w:id w:val="1431157658"/>
                                    <w:placeholder>
                                      <w:docPart w:val="5E96008EFECD41EAB05EEDD0953D87A1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:rsidR="00A36CEA" w:rsidRDefault="00A36CEA" w:rsidP="00A91699">
                                      <w:pPr>
                                        <w:pStyle w:val="Seal"/>
                                      </w:pPr>
                                      <w:r w:rsidRPr="002D69D3">
                                        <w:t>SEAL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_x0000_s1030" alt="Title: Circle with word 'seal' inside" style="width:97.2pt;height:9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" fillcolor="white [3212]" strokecolor="#444d26 [3215]" strokeweight="1pt">
                      <v:stroke joinstyle="miter"/>
                      <v:textbox>
                        <w:txbxContent>
                          <w:sdt>
                            <w:sdtPr>
                              <w:alias w:val="Seal:"/>
                              <w:tag w:val="Seal:"/>
                              <w:id w:val="1431157658"/>
                              <w:placeholder>
                                <w:docPart w:val="5E96008EFECD41EAB05EEDD0953D87A1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A36CEA" w:rsidRDefault="00A36CEA" w:rsidP="00A91699">
                                <w:pPr>
                                  <w:pStyle w:val="Seal"/>
                                </w:pPr>
                                <w:r w:rsidRPr="002D69D3">
                                  <w:t>SEAL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927" w:type="dxa"/>
            <w:vAlign w:val="bottom"/>
          </w:tcPr>
          <w:p w:rsidR="00A36CEA" w:rsidRDefault="00A36CEA" w:rsidP="001D242A">
            <w:pPr>
              <w:pStyle w:val="Signature"/>
            </w:pPr>
            <w:r w:rsidRPr="008D334C">
              <w:rPr>
                <w:noProof/>
              </w:rPr>
              <w:t>MAFIA</w:t>
            </w:r>
          </w:p>
        </w:tc>
      </w:tr>
    </w:tbl>
    <w:p w:rsidR="00A36CEA" w:rsidRDefault="00A36CEA" w:rsidP="001D242A">
      <w:pPr>
        <w:jc w:val="both"/>
        <w:sectPr w:rsidR="00A36CEA" w:rsidSect="00A36CEA">
          <w:headerReference w:type="default" r:id="rId19"/>
          <w:footerReference w:type="default" r:id="rId20"/>
          <w:headerReference w:type="first" r:id="rId21"/>
          <w:pgSz w:w="15840" w:h="12240" w:orient="landscape" w:code="1"/>
          <w:pgMar w:top="2088" w:right="4320" w:bottom="1872" w:left="4320" w:header="1368" w:footer="1411" w:gutter="0"/>
          <w:pgNumType w:start="1"/>
          <w:cols w:space="720"/>
          <w:titlePg/>
          <w:docGrid w:linePitch="381"/>
        </w:sectPr>
      </w:pPr>
    </w:p>
    <w:p w:rsidR="00A36CEA" w:rsidRPr="003F36E1" w:rsidRDefault="00A36CEA" w:rsidP="003F7405">
      <w:pPr>
        <w:pStyle w:val="Subtitle"/>
      </w:pPr>
      <w:sdt>
        <w:sdtPr>
          <w:alias w:val="Enter your high school name:"/>
          <w:tag w:val="Enter your high school name:"/>
          <w:id w:val="294657554"/>
          <w:placeholder>
            <w:docPart w:val="83E0977DCD2646AAAFE28F8B8D91314A"/>
          </w:placeholder>
          <w:temporary/>
          <w:showingPlcHdr/>
          <w15:appearance w15:val="hidden"/>
        </w:sdtPr>
        <w:sdtContent>
          <w:r w:rsidRPr="003F7405">
            <w:rPr>
              <w:rStyle w:val="SubtitleChar"/>
            </w:rPr>
            <w:t>YOUR HIGH SCHOOL</w:t>
          </w:r>
        </w:sdtContent>
      </w:sdt>
    </w:p>
    <w:p w:rsidR="00A36CEA" w:rsidRPr="00637172" w:rsidRDefault="00A36CEA" w:rsidP="00637172">
      <w:pPr>
        <w:pStyle w:val="Heading1"/>
      </w:pPr>
      <w:sdt>
        <w:sdtPr>
          <w:alias w:val="This certifies that:"/>
          <w:tag w:val="This certifies that:"/>
          <w:id w:val="-489087861"/>
          <w:placeholder>
            <w:docPart w:val="47BE42FC426F42D98A70BDF34B53C493"/>
          </w:placeholder>
          <w:temporary/>
          <w:showingPlcHdr/>
          <w15:appearance w15:val="hidden"/>
        </w:sdtPr>
        <w:sdtContent>
          <w:r w:rsidRPr="00637172">
            <w:t>THIS CERTIFIES THAT</w:t>
          </w:r>
        </w:sdtContent>
      </w:sdt>
    </w:p>
    <w:p w:rsidR="00A36CEA" w:rsidRDefault="00A36CEA" w:rsidP="00A91699">
      <w:pPr>
        <w:rPr>
          <w:rFonts w:asciiTheme="majorHAnsi" w:eastAsiaTheme="majorEastAsia" w:hAnsiTheme="majorHAnsi" w:cstheme="majorBidi"/>
          <w:caps/>
          <w:sz w:val="72"/>
          <w:szCs w:val="56"/>
        </w:rPr>
      </w:pPr>
      <w:r w:rsidRPr="008D334C">
        <w:rPr>
          <w:rFonts w:asciiTheme="majorHAnsi" w:eastAsiaTheme="majorEastAsia" w:hAnsiTheme="majorHAnsi" w:cstheme="majorBidi"/>
          <w:caps/>
          <w:noProof/>
          <w:sz w:val="72"/>
          <w:szCs w:val="56"/>
        </w:rPr>
        <w:t>RUDRA</w:t>
      </w:r>
    </w:p>
    <w:p w:rsidR="00A36CEA" w:rsidRDefault="00A36CEA" w:rsidP="00A91699">
      <w:sdt>
        <w:sdtPr>
          <w:alias w:val="Certificate description:"/>
          <w:tag w:val="Certificate description:"/>
          <w:id w:val="1353760076"/>
          <w:placeholder>
            <w:docPart w:val="E3B1664074F143288575FCFCACE0A7E2"/>
          </w:placeholder>
          <w:temporary/>
          <w:showingPlcHdr/>
          <w15:appearance w15:val="hidden"/>
        </w:sdtPr>
        <w:sdtContent>
          <w:r>
            <w:t>has successfully completed the required course of study approved by the Board of Education for the State of</w:t>
          </w:r>
        </w:sdtContent>
      </w:sdt>
      <w:r>
        <w:t xml:space="preserve"> </w:t>
      </w:r>
      <w:sdt>
        <w:sdtPr>
          <w:alias w:val="Enter state:"/>
          <w:tag w:val="Enter state:"/>
          <w:id w:val="1606150399"/>
          <w:placeholder>
            <w:docPart w:val="220C6C66D5D24ECA8BDEE3CB0E371E6B"/>
          </w:placeholder>
          <w:temporary/>
          <w:showingPlcHdr/>
          <w15:appearance w15:val="hidden"/>
        </w:sdtPr>
        <w:sdtContent>
          <w:r>
            <w:t>State</w:t>
          </w:r>
        </w:sdtContent>
      </w:sdt>
      <w:r>
        <w:t xml:space="preserve">, </w:t>
      </w:r>
    </w:p>
    <w:p w:rsidR="00A36CEA" w:rsidRDefault="00A36CEA" w:rsidP="00A91699">
      <w:r>
        <w:t xml:space="preserve">RANK -: </w:t>
      </w:r>
      <w:r>
        <w:rPr>
          <w:noProof/>
        </w:rPr>
        <w:t>6</w:t>
      </w:r>
    </w:p>
    <w:p w:rsidR="00A36CEA" w:rsidRDefault="00A36CEA" w:rsidP="00637172">
      <w:pPr>
        <w:pStyle w:val="Title"/>
      </w:pPr>
      <w:r w:rsidRPr="008D334C">
        <w:rPr>
          <w:noProof/>
        </w:rPr>
        <w:t>DIPLOMA</w:t>
      </w:r>
    </w:p>
    <w:p w:rsidR="00A36CEA" w:rsidRDefault="00A36CEA" w:rsidP="00150073">
      <w:sdt>
        <w:sdtPr>
          <w:alias w:val="Dated this:"/>
          <w:tag w:val="Dated this:"/>
          <w:id w:val="-671493771"/>
          <w:placeholder>
            <w:docPart w:val="E35E161B12DA4DA0807BD4F612297274"/>
          </w:placeholder>
          <w:temporary/>
          <w:showingPlcHdr/>
          <w15:appearance w15:val="hidden"/>
        </w:sdtPr>
        <w:sdtContent>
          <w:r>
            <w:t>Dated this</w:t>
          </w:r>
        </w:sdtContent>
      </w:sdt>
      <w:r>
        <w:t xml:space="preserve"> </w:t>
      </w:r>
      <w:r>
        <w:rPr>
          <w:noProof/>
        </w:rPr>
        <w:t>1/1/2026</w:t>
      </w:r>
    </w:p>
    <w:tbl>
      <w:tblPr>
        <w:tblW w:w="79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ignature layout table"/>
      </w:tblPr>
      <w:tblGrid>
        <w:gridCol w:w="4137"/>
        <w:gridCol w:w="3103"/>
        <w:gridCol w:w="4136"/>
      </w:tblGrid>
      <w:tr w:rsidR="00A36CEA" w:rsidTr="00C969A8">
        <w:trPr>
          <w:trHeight w:val="1494"/>
          <w:jc w:val="center"/>
        </w:trPr>
        <w:tc>
          <w:tcPr>
            <w:tcW w:w="3927" w:type="dxa"/>
            <w:vAlign w:val="bottom"/>
          </w:tcPr>
          <w:p w:rsidR="00A36CEA" w:rsidRDefault="00A36CEA">
            <w:pPr>
              <w:pStyle w:val="Signature"/>
            </w:pPr>
            <w:sdt>
              <w:sdtPr>
                <w:alias w:val="Superintendent:"/>
                <w:tag w:val="Superintendent:"/>
                <w:id w:val="-712191340"/>
                <w:placeholder>
                  <w:docPart w:val="D0C7FFE607B841619BE2ADB933D40723"/>
                </w:placeholder>
                <w:temporary/>
                <w:showingPlcHdr/>
                <w15:appearance w15:val="hidden"/>
              </w:sdtPr>
              <w:sdtContent>
                <w:r>
                  <w:t>Superintendent</w:t>
                </w:r>
              </w:sdtContent>
            </w:sdt>
          </w:p>
        </w:tc>
        <w:tc>
          <w:tcPr>
            <w:tcW w:w="2946" w:type="dxa"/>
            <w:vAlign w:val="bottom"/>
          </w:tcPr>
          <w:p w:rsidR="00A36CEA" w:rsidRPr="00A91699" w:rsidRDefault="00A36CEA" w:rsidP="00A91699">
            <w:pPr>
              <w:pStyle w:val="Seal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>
                      <wp:extent cx="1234440" cy="1188720"/>
                      <wp:effectExtent l="0" t="0" r="22860" b="11430"/>
                      <wp:docPr id="18" name="Oval 1" title="Circle with word 'seal' insid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1188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Seal:"/>
                                    <w:tag w:val="Seal:"/>
                                    <w:id w:val="-215276011"/>
                                    <w:placeholder>
                                      <w:docPart w:val="5896508A2FC645788170A19639061589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:rsidR="00A36CEA" w:rsidRDefault="00A36CEA" w:rsidP="00A91699">
                                      <w:pPr>
                                        <w:pStyle w:val="Seal"/>
                                      </w:pPr>
                                      <w:r w:rsidRPr="002D69D3">
                                        <w:t>SEAL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_x0000_s1031" alt="Title: Circle with word 'seal' inside" style="width:97.2pt;height:9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" fillcolor="white [3212]" strokecolor="#444d26 [3215]" strokeweight="1pt">
                      <v:stroke joinstyle="miter"/>
                      <v:textbox>
                        <w:txbxContent>
                          <w:sdt>
                            <w:sdtPr>
                              <w:alias w:val="Seal:"/>
                              <w:tag w:val="Seal:"/>
                              <w:id w:val="-215276011"/>
                              <w:placeholder>
                                <w:docPart w:val="5896508A2FC645788170A19639061589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A36CEA" w:rsidRDefault="00A36CEA" w:rsidP="00A91699">
                                <w:pPr>
                                  <w:pStyle w:val="Seal"/>
                                </w:pPr>
                                <w:r w:rsidRPr="002D69D3">
                                  <w:t>SEAL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927" w:type="dxa"/>
            <w:vAlign w:val="bottom"/>
          </w:tcPr>
          <w:p w:rsidR="00A36CEA" w:rsidRDefault="00A36CEA" w:rsidP="001D242A">
            <w:pPr>
              <w:pStyle w:val="Signature"/>
            </w:pPr>
            <w:r w:rsidRPr="008D334C">
              <w:rPr>
                <w:noProof/>
              </w:rPr>
              <w:t>MAFIA</w:t>
            </w:r>
          </w:p>
        </w:tc>
      </w:tr>
    </w:tbl>
    <w:p w:rsidR="00A36CEA" w:rsidRDefault="00A36CEA" w:rsidP="001D242A">
      <w:pPr>
        <w:jc w:val="both"/>
        <w:sectPr w:rsidR="00A36CEA" w:rsidSect="00A36CEA">
          <w:headerReference w:type="default" r:id="rId22"/>
          <w:footerReference w:type="default" r:id="rId23"/>
          <w:headerReference w:type="first" r:id="rId24"/>
          <w:pgSz w:w="15840" w:h="12240" w:orient="landscape" w:code="1"/>
          <w:pgMar w:top="2088" w:right="4320" w:bottom="1872" w:left="4320" w:header="1368" w:footer="1411" w:gutter="0"/>
          <w:pgNumType w:start="1"/>
          <w:cols w:space="720"/>
          <w:titlePg/>
          <w:docGrid w:linePitch="381"/>
        </w:sectPr>
      </w:pPr>
    </w:p>
    <w:p w:rsidR="00A36CEA" w:rsidRPr="003F36E1" w:rsidRDefault="00A36CEA" w:rsidP="003F7405">
      <w:pPr>
        <w:pStyle w:val="Subtitle"/>
      </w:pPr>
      <w:sdt>
        <w:sdtPr>
          <w:alias w:val="Enter your high school name:"/>
          <w:tag w:val="Enter your high school name:"/>
          <w:id w:val="-775092164"/>
          <w:placeholder>
            <w:docPart w:val="8801395F49564BF7830C7F1BD3BDD4A8"/>
          </w:placeholder>
          <w:temporary/>
          <w:showingPlcHdr/>
          <w15:appearance w15:val="hidden"/>
        </w:sdtPr>
        <w:sdtContent>
          <w:r w:rsidRPr="003F7405">
            <w:rPr>
              <w:rStyle w:val="SubtitleChar"/>
            </w:rPr>
            <w:t>YOUR HIGH SCHOOL</w:t>
          </w:r>
        </w:sdtContent>
      </w:sdt>
    </w:p>
    <w:p w:rsidR="00A36CEA" w:rsidRPr="00637172" w:rsidRDefault="00A36CEA" w:rsidP="00637172">
      <w:pPr>
        <w:pStyle w:val="Heading1"/>
      </w:pPr>
      <w:sdt>
        <w:sdtPr>
          <w:alias w:val="This certifies that:"/>
          <w:tag w:val="This certifies that:"/>
          <w:id w:val="857479808"/>
          <w:placeholder>
            <w:docPart w:val="F580B393BEDF4B29AECC10CB3898DFAC"/>
          </w:placeholder>
          <w:temporary/>
          <w:showingPlcHdr/>
          <w15:appearance w15:val="hidden"/>
        </w:sdtPr>
        <w:sdtContent>
          <w:r w:rsidRPr="00637172">
            <w:t>THIS CERTIFIES THAT</w:t>
          </w:r>
        </w:sdtContent>
      </w:sdt>
    </w:p>
    <w:p w:rsidR="00A36CEA" w:rsidRDefault="00A36CEA" w:rsidP="00A91699">
      <w:pPr>
        <w:rPr>
          <w:rFonts w:asciiTheme="majorHAnsi" w:eastAsiaTheme="majorEastAsia" w:hAnsiTheme="majorHAnsi" w:cstheme="majorBidi"/>
          <w:caps/>
          <w:sz w:val="72"/>
          <w:szCs w:val="56"/>
        </w:rPr>
      </w:pPr>
      <w:r w:rsidRPr="008D334C">
        <w:rPr>
          <w:rFonts w:asciiTheme="majorHAnsi" w:eastAsiaTheme="majorEastAsia" w:hAnsiTheme="majorHAnsi" w:cstheme="majorBidi"/>
          <w:caps/>
          <w:noProof/>
          <w:sz w:val="72"/>
          <w:szCs w:val="56"/>
        </w:rPr>
        <w:t>RADHEY</w:t>
      </w:r>
    </w:p>
    <w:p w:rsidR="00A36CEA" w:rsidRDefault="00A36CEA" w:rsidP="00A91699">
      <w:sdt>
        <w:sdtPr>
          <w:alias w:val="Certificate description:"/>
          <w:tag w:val="Certificate description:"/>
          <w:id w:val="-104653155"/>
          <w:placeholder>
            <w:docPart w:val="F6DCDAE792254F9EA9CD6FC44CE4E2AD"/>
          </w:placeholder>
          <w:temporary/>
          <w:showingPlcHdr/>
          <w15:appearance w15:val="hidden"/>
        </w:sdtPr>
        <w:sdtContent>
          <w:r>
            <w:t>has successfully completed the required course of study approved by the Board of Education for the State of</w:t>
          </w:r>
        </w:sdtContent>
      </w:sdt>
      <w:r>
        <w:t xml:space="preserve"> </w:t>
      </w:r>
      <w:sdt>
        <w:sdtPr>
          <w:alias w:val="Enter state:"/>
          <w:tag w:val="Enter state:"/>
          <w:id w:val="-977448406"/>
          <w:placeholder>
            <w:docPart w:val="37015BE365A540D88CA11AED4403925D"/>
          </w:placeholder>
          <w:temporary/>
          <w:showingPlcHdr/>
          <w15:appearance w15:val="hidden"/>
        </w:sdtPr>
        <w:sdtContent>
          <w:r>
            <w:t>State</w:t>
          </w:r>
        </w:sdtContent>
      </w:sdt>
      <w:r>
        <w:t xml:space="preserve">, </w:t>
      </w:r>
    </w:p>
    <w:p w:rsidR="00A36CEA" w:rsidRDefault="00A36CEA" w:rsidP="00A91699">
      <w:r>
        <w:t xml:space="preserve">RANK -: </w:t>
      </w:r>
      <w:r>
        <w:rPr>
          <w:noProof/>
        </w:rPr>
        <w:t>7</w:t>
      </w:r>
    </w:p>
    <w:p w:rsidR="00A36CEA" w:rsidRDefault="00A36CEA" w:rsidP="00637172">
      <w:pPr>
        <w:pStyle w:val="Title"/>
      </w:pPr>
      <w:r w:rsidRPr="008D334C">
        <w:rPr>
          <w:noProof/>
        </w:rPr>
        <w:t>DEGREE</w:t>
      </w:r>
    </w:p>
    <w:p w:rsidR="00A36CEA" w:rsidRDefault="00A36CEA" w:rsidP="00150073">
      <w:sdt>
        <w:sdtPr>
          <w:alias w:val="Dated this:"/>
          <w:tag w:val="Dated this:"/>
          <w:id w:val="1793022274"/>
          <w:placeholder>
            <w:docPart w:val="C69CB6959AE24A76BADE94A7AE75D640"/>
          </w:placeholder>
          <w:temporary/>
          <w:showingPlcHdr/>
          <w15:appearance w15:val="hidden"/>
        </w:sdtPr>
        <w:sdtContent>
          <w:r>
            <w:t>Dated this</w:t>
          </w:r>
        </w:sdtContent>
      </w:sdt>
      <w:r>
        <w:t xml:space="preserve"> </w:t>
      </w:r>
      <w:r>
        <w:rPr>
          <w:noProof/>
        </w:rPr>
        <w:t>1/1/2026</w:t>
      </w:r>
    </w:p>
    <w:tbl>
      <w:tblPr>
        <w:tblW w:w="7900" w:type="pct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ignature layout table"/>
      </w:tblPr>
      <w:tblGrid>
        <w:gridCol w:w="4137"/>
        <w:gridCol w:w="3103"/>
        <w:gridCol w:w="4136"/>
      </w:tblGrid>
      <w:tr w:rsidR="00A36CEA" w:rsidTr="00C969A8">
        <w:trPr>
          <w:trHeight w:val="1494"/>
          <w:jc w:val="center"/>
        </w:trPr>
        <w:tc>
          <w:tcPr>
            <w:tcW w:w="3927" w:type="dxa"/>
            <w:vAlign w:val="bottom"/>
          </w:tcPr>
          <w:p w:rsidR="00A36CEA" w:rsidRDefault="00A36CEA">
            <w:pPr>
              <w:pStyle w:val="Signature"/>
            </w:pPr>
            <w:sdt>
              <w:sdtPr>
                <w:alias w:val="Superintendent:"/>
                <w:tag w:val="Superintendent:"/>
                <w:id w:val="-1990240970"/>
                <w:placeholder>
                  <w:docPart w:val="6E5DF83CC97446C68E7134CDF0ED93CB"/>
                </w:placeholder>
                <w:temporary/>
                <w:showingPlcHdr/>
                <w15:appearance w15:val="hidden"/>
              </w:sdtPr>
              <w:sdtContent>
                <w:r>
                  <w:t>Superintendent</w:t>
                </w:r>
              </w:sdtContent>
            </w:sdt>
          </w:p>
        </w:tc>
        <w:tc>
          <w:tcPr>
            <w:tcW w:w="2946" w:type="dxa"/>
            <w:vAlign w:val="bottom"/>
          </w:tcPr>
          <w:p w:rsidR="00A36CEA" w:rsidRPr="00A91699" w:rsidRDefault="00A36CEA" w:rsidP="00A91699">
            <w:pPr>
              <w:pStyle w:val="Seal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>
                      <wp:extent cx="1234440" cy="1188720"/>
                      <wp:effectExtent l="0" t="0" r="22860" b="11430"/>
                      <wp:docPr id="21" name="Oval 1" title="Circle with word 'seal' insid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4440" cy="118872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alias w:val="Seal:"/>
                                    <w:tag w:val="Seal:"/>
                                    <w:id w:val="1568686324"/>
                                    <w:placeholder>
                                      <w:docPart w:val="23AF5F5F6C5544BBBA9C0D46AEF33559"/>
                                    </w:placeholder>
                                    <w:temporary/>
                                    <w:showingPlcHdr/>
                                    <w15:appearance w15:val="hidden"/>
                                  </w:sdtPr>
                                  <w:sdtContent>
                                    <w:p w:rsidR="00A36CEA" w:rsidRDefault="00A36CEA" w:rsidP="00A91699">
                                      <w:pPr>
                                        <w:pStyle w:val="Seal"/>
                                      </w:pPr>
                                      <w:r w:rsidRPr="002D69D3">
                                        <w:t>SEAL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id="_x0000_s1032" alt="Title: Circle with word 'seal' inside" style="width:97.2pt;height:9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" fillcolor="white [3212]" strokecolor="#444d26 [3215]" strokeweight="1pt">
                      <v:stroke joinstyle="miter"/>
                      <v:textbox>
                        <w:txbxContent>
                          <w:sdt>
                            <w:sdtPr>
                              <w:alias w:val="Seal:"/>
                              <w:tag w:val="Seal:"/>
                              <w:id w:val="1568686324"/>
                              <w:placeholder>
                                <w:docPart w:val="23AF5F5F6C5544BBBA9C0D46AEF33559"/>
                              </w:placeholder>
                              <w:temporary/>
                              <w:showingPlcHdr/>
                              <w15:appearance w15:val="hidden"/>
                            </w:sdtPr>
                            <w:sdtContent>
                              <w:p w:rsidR="00A36CEA" w:rsidRDefault="00A36CEA" w:rsidP="00A91699">
                                <w:pPr>
                                  <w:pStyle w:val="Seal"/>
                                </w:pPr>
                                <w:r w:rsidRPr="002D69D3">
                                  <w:t>SEAL</w:t>
                                </w:r>
                              </w:p>
                            </w:sdtContent>
                          </w:sdt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3927" w:type="dxa"/>
            <w:vAlign w:val="bottom"/>
          </w:tcPr>
          <w:p w:rsidR="00A36CEA" w:rsidRDefault="00A36CEA" w:rsidP="001D242A">
            <w:pPr>
              <w:pStyle w:val="Signature"/>
            </w:pPr>
            <w:r w:rsidRPr="008D334C">
              <w:rPr>
                <w:noProof/>
              </w:rPr>
              <w:t>MAFIA</w:t>
            </w:r>
          </w:p>
        </w:tc>
      </w:tr>
    </w:tbl>
    <w:p w:rsidR="00A36CEA" w:rsidRDefault="00A36CEA" w:rsidP="001D242A">
      <w:pPr>
        <w:jc w:val="both"/>
        <w:sectPr w:rsidR="00A36CEA" w:rsidSect="00A36CEA">
          <w:headerReference w:type="default" r:id="rId25"/>
          <w:footerReference w:type="default" r:id="rId26"/>
          <w:headerReference w:type="first" r:id="rId27"/>
          <w:pgSz w:w="15840" w:h="12240" w:orient="landscape" w:code="1"/>
          <w:pgMar w:top="2088" w:right="4320" w:bottom="1872" w:left="4320" w:header="1368" w:footer="1411" w:gutter="0"/>
          <w:pgNumType w:start="1"/>
          <w:cols w:space="720"/>
          <w:titlePg/>
          <w:docGrid w:linePitch="381"/>
        </w:sectPr>
      </w:pPr>
    </w:p>
    <w:p w:rsidR="00A36CEA" w:rsidRDefault="00A36CEA" w:rsidP="001D242A">
      <w:pPr>
        <w:jc w:val="both"/>
      </w:pPr>
    </w:p>
    <w:sectPr w:rsidR="00A36CEA" w:rsidSect="00A36CEA">
      <w:headerReference w:type="default" r:id="rId28"/>
      <w:footerReference w:type="default" r:id="rId29"/>
      <w:headerReference w:type="first" r:id="rId30"/>
      <w:type w:val="continuous"/>
      <w:pgSz w:w="15840" w:h="12240" w:orient="landscape" w:code="1"/>
      <w:pgMar w:top="2088" w:right="4320" w:bottom="1872" w:left="4320" w:header="1368" w:footer="1411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53A3" w:rsidRDefault="00CB53A3">
      <w:r>
        <w:separator/>
      </w:r>
    </w:p>
  </w:endnote>
  <w:endnote w:type="continuationSeparator" w:id="0">
    <w:p w:rsidR="00CB53A3" w:rsidRDefault="00CB5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241603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6CEA" w:rsidRDefault="00A36CEA" w:rsidP="00D47F7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509711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6CEA" w:rsidRDefault="00A36CEA" w:rsidP="00D47F7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5612686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6CEA" w:rsidRDefault="00A36CEA" w:rsidP="00D47F7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895118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6CEA" w:rsidRDefault="00A36CEA" w:rsidP="00D47F7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416934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6CEA" w:rsidRDefault="00A36CEA" w:rsidP="00D47F7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484712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6CEA" w:rsidRDefault="00A36CEA" w:rsidP="00D47F7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88048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A36CEA" w:rsidRDefault="00A36CEA" w:rsidP="00D47F7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699421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7F75" w:rsidRDefault="00D47F75" w:rsidP="00D47F7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242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53A3" w:rsidRDefault="00CB53A3">
      <w:r>
        <w:separator/>
      </w:r>
    </w:p>
  </w:footnote>
  <w:footnote w:type="continuationSeparator" w:id="0">
    <w:p w:rsidR="00CB53A3" w:rsidRDefault="00CB53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2336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1" name="Picture 1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3360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2" name="Picture 2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5408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5" name="Picture 5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6432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8" name="Picture 8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8480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10" name="Picture 10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9504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11" name="Picture 11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71552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13" name="Picture 13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72576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14" name="Picture 14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74624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16" name="Picture 16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75648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17" name="Picture 17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77696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19" name="Picture 19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78720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20" name="Picture 20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80768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22" name="Picture 22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36CEA" w:rsidRDefault="00A36CEA">
    <w:pPr>
      <w:pStyle w:val="Header"/>
    </w:pPr>
    <w:r>
      <w:rPr>
        <w:noProof/>
        <w:lang w:eastAsia="en-US"/>
      </w:rPr>
      <w:drawing>
        <wp:anchor distT="0" distB="0" distL="114300" distR="114300" simplePos="0" relativeHeight="251681792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23" name="Picture 23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6D70" w:rsidRDefault="00D47F75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6" name="Picture 6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7F75" w:rsidRDefault="00D47F75">
    <w:pPr>
      <w:pStyle w:val="Header"/>
    </w:pPr>
    <w:r>
      <w:rPr>
        <w:noProof/>
        <w:lang w:eastAsia="en-US"/>
      </w:rPr>
      <w:drawing>
        <wp:anchor distT="0" distB="0" distL="114300" distR="114300" simplePos="0" relativeHeight="251660288" behindDoc="1" locked="1" layoutInCell="1" allowOverlap="1" wp14:anchorId="20B6968C" wp14:editId="17BA3DA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9070848" cy="6839712"/>
          <wp:effectExtent l="0" t="0" r="1905" b="0"/>
          <wp:wrapNone/>
          <wp:docPr id="7" name="Picture 7" title="Diploma background with lines, graphics border and seal desig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title="Diploma background with lines, graphics border and seal"/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070848" cy="68397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90200</wp14:pctWidth>
          </wp14:sizeRelH>
          <wp14:sizeRelV relativeFrom="page">
            <wp14:pctHeight>88000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315882F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12605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04226E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036E65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5DA4D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BF4AB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C305E9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FCE8DFA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AB03C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19EDE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42A"/>
    <w:rsid w:val="00015A24"/>
    <w:rsid w:val="0004165D"/>
    <w:rsid w:val="0005145F"/>
    <w:rsid w:val="00051A41"/>
    <w:rsid w:val="00053FAA"/>
    <w:rsid w:val="00097672"/>
    <w:rsid w:val="000D4F0E"/>
    <w:rsid w:val="001463ED"/>
    <w:rsid w:val="00150073"/>
    <w:rsid w:val="001D242A"/>
    <w:rsid w:val="00202090"/>
    <w:rsid w:val="00210583"/>
    <w:rsid w:val="00266D70"/>
    <w:rsid w:val="002730A6"/>
    <w:rsid w:val="00282D75"/>
    <w:rsid w:val="002B0A3C"/>
    <w:rsid w:val="002D69D3"/>
    <w:rsid w:val="002D7529"/>
    <w:rsid w:val="002E05B8"/>
    <w:rsid w:val="002F28D6"/>
    <w:rsid w:val="00383A71"/>
    <w:rsid w:val="003C364E"/>
    <w:rsid w:val="003E56A7"/>
    <w:rsid w:val="003F36E1"/>
    <w:rsid w:val="003F7405"/>
    <w:rsid w:val="00437082"/>
    <w:rsid w:val="004411C1"/>
    <w:rsid w:val="0046494F"/>
    <w:rsid w:val="004732CA"/>
    <w:rsid w:val="004A7938"/>
    <w:rsid w:val="004B3DB5"/>
    <w:rsid w:val="004C5DE1"/>
    <w:rsid w:val="004D3F07"/>
    <w:rsid w:val="00500E36"/>
    <w:rsid w:val="00501DB8"/>
    <w:rsid w:val="00520BAD"/>
    <w:rsid w:val="005253ED"/>
    <w:rsid w:val="006038C7"/>
    <w:rsid w:val="00637172"/>
    <w:rsid w:val="00641DB0"/>
    <w:rsid w:val="00662788"/>
    <w:rsid w:val="0068461E"/>
    <w:rsid w:val="0070422D"/>
    <w:rsid w:val="0078066C"/>
    <w:rsid w:val="007A7E8A"/>
    <w:rsid w:val="007C7E58"/>
    <w:rsid w:val="008344F4"/>
    <w:rsid w:val="008773EB"/>
    <w:rsid w:val="00880B48"/>
    <w:rsid w:val="00890EFE"/>
    <w:rsid w:val="00904A70"/>
    <w:rsid w:val="00905B49"/>
    <w:rsid w:val="00945CB0"/>
    <w:rsid w:val="009E0F46"/>
    <w:rsid w:val="009E3962"/>
    <w:rsid w:val="009E708F"/>
    <w:rsid w:val="00A26F77"/>
    <w:rsid w:val="00A36CEA"/>
    <w:rsid w:val="00A91699"/>
    <w:rsid w:val="00AB3836"/>
    <w:rsid w:val="00AC5AB3"/>
    <w:rsid w:val="00B07762"/>
    <w:rsid w:val="00B22066"/>
    <w:rsid w:val="00B23497"/>
    <w:rsid w:val="00B3168D"/>
    <w:rsid w:val="00B44C4E"/>
    <w:rsid w:val="00B512A8"/>
    <w:rsid w:val="00B642D8"/>
    <w:rsid w:val="00B72D2B"/>
    <w:rsid w:val="00B90141"/>
    <w:rsid w:val="00BB1128"/>
    <w:rsid w:val="00C43412"/>
    <w:rsid w:val="00C94BF3"/>
    <w:rsid w:val="00C969A8"/>
    <w:rsid w:val="00CB53A3"/>
    <w:rsid w:val="00D47F75"/>
    <w:rsid w:val="00D814D7"/>
    <w:rsid w:val="00D861B9"/>
    <w:rsid w:val="00DC101F"/>
    <w:rsid w:val="00DD6241"/>
    <w:rsid w:val="00DE19A6"/>
    <w:rsid w:val="00E15617"/>
    <w:rsid w:val="00EA142A"/>
    <w:rsid w:val="00F82E68"/>
    <w:rsid w:val="00F850E4"/>
    <w:rsid w:val="00F93683"/>
    <w:rsid w:val="00FF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06F3AC-274A-4BCE-A7FC-2B432D0F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44D26" w:themeColor="text2"/>
        <w:sz w:val="28"/>
        <w:szCs w:val="28"/>
        <w:lang w:val="en-US" w:eastAsia="ja-JP" w:bidi="ar-SA"/>
      </w:rPr>
    </w:rPrDefault>
    <w:pPrDefault>
      <w:pPr>
        <w:spacing w:after="240"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uiPriority="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3412"/>
  </w:style>
  <w:style w:type="paragraph" w:styleId="Heading1">
    <w:name w:val="heading 1"/>
    <w:basedOn w:val="Normal"/>
    <w:link w:val="Heading1Char"/>
    <w:uiPriority w:val="3"/>
    <w:qFormat/>
    <w:rsid w:val="00210583"/>
    <w:pPr>
      <w:spacing w:before="240"/>
      <w:contextualSpacing/>
      <w:outlineLvl w:val="0"/>
    </w:pPr>
    <w:rPr>
      <w:rFonts w:asciiTheme="majorHAnsi" w:eastAsiaTheme="majorEastAsia" w:hAnsiTheme="majorHAnsi" w:cstheme="majorBidi"/>
      <w:caps/>
      <w:szCs w:val="72"/>
    </w:rPr>
  </w:style>
  <w:style w:type="paragraph" w:styleId="Heading2">
    <w:name w:val="heading 2"/>
    <w:basedOn w:val="Normal"/>
    <w:next w:val="Normal"/>
    <w:link w:val="Heading2Char"/>
    <w:uiPriority w:val="3"/>
    <w:semiHidden/>
    <w:unhideWhenUsed/>
    <w:qFormat/>
    <w:rsid w:val="007A7E8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rsid w:val="00520B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536142" w:themeColor="accent1" w:themeShade="80"/>
      <w:sz w:val="24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B9014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536142" w:themeColor="accent1" w:themeShade="80"/>
      <w:sz w:val="24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B9014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aps/>
      <w:color w:val="526041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B9014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/>
      <w:iCs/>
      <w:color w:val="526041" w:themeColor="accent1" w:themeShade="7F"/>
      <w:sz w:val="24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DD624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DD624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210583"/>
    <w:rPr>
      <w:rFonts w:asciiTheme="majorHAnsi" w:eastAsiaTheme="majorEastAsia" w:hAnsiTheme="majorHAnsi" w:cstheme="majorBidi"/>
      <w:caps/>
      <w:szCs w:val="7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39"/>
    <w:rsid w:val="004B3D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gnature">
    <w:name w:val="Signature"/>
    <w:basedOn w:val="Normal"/>
    <w:link w:val="SignatureChar"/>
    <w:uiPriority w:val="5"/>
    <w:qFormat/>
    <w:rsid w:val="00500E36"/>
    <w:pPr>
      <w:spacing w:after="420" w:line="240" w:lineRule="auto"/>
      <w:ind w:left="216" w:right="216"/>
      <w:contextualSpacing/>
    </w:pPr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5"/>
    <w:rsid w:val="00500E36"/>
    <w:rPr>
      <w:sz w:val="22"/>
      <w:szCs w:val="20"/>
    </w:rPr>
  </w:style>
  <w:style w:type="paragraph" w:customStyle="1" w:styleId="Seal">
    <w:name w:val="Seal"/>
    <w:basedOn w:val="Normal"/>
    <w:next w:val="Normal"/>
    <w:uiPriority w:val="6"/>
    <w:qFormat/>
    <w:rsid w:val="00097672"/>
    <w:pPr>
      <w:spacing w:after="0" w:line="240" w:lineRule="auto"/>
    </w:pPr>
    <w:rPr>
      <w:caps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520BAD"/>
    <w:rPr>
      <w:rFonts w:asciiTheme="majorHAnsi" w:eastAsiaTheme="majorEastAsia" w:hAnsiTheme="majorHAnsi" w:cstheme="majorBidi"/>
      <w:i/>
      <w:iCs/>
      <w:color w:val="536142" w:themeColor="accent1" w:themeShade="80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4411C1"/>
    <w:pPr>
      <w:spacing w:after="0" w:line="240" w:lineRule="auto"/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4411C1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4411C1"/>
    <w:pPr>
      <w:spacing w:after="0" w:line="240" w:lineRule="auto"/>
    </w:pPr>
    <w:rPr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4411C1"/>
    <w:rPr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6241"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241"/>
    <w:rPr>
      <w:rFonts w:ascii="Segoe UI" w:hAnsi="Segoe UI" w:cs="Segoe UI"/>
      <w:color w:val="444D26" w:themeColor="text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D6241"/>
  </w:style>
  <w:style w:type="paragraph" w:styleId="BlockText">
    <w:name w:val="Block Text"/>
    <w:basedOn w:val="Normal"/>
    <w:uiPriority w:val="99"/>
    <w:semiHidden/>
    <w:unhideWhenUsed/>
    <w:rsid w:val="007A7E8A"/>
    <w:pPr>
      <w:pBdr>
        <w:top w:val="single" w:sz="2" w:space="10" w:color="536142" w:themeColor="accent1" w:themeShade="80"/>
        <w:left w:val="single" w:sz="2" w:space="10" w:color="536142" w:themeColor="accent1" w:themeShade="80"/>
        <w:bottom w:val="single" w:sz="2" w:space="10" w:color="536142" w:themeColor="accent1" w:themeShade="80"/>
        <w:right w:val="single" w:sz="2" w:space="10" w:color="536142" w:themeColor="accent1" w:themeShade="80"/>
      </w:pBdr>
      <w:ind w:left="1152" w:right="1152"/>
    </w:pPr>
    <w:rPr>
      <w:i/>
      <w:iCs/>
      <w:color w:val="536142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DD62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D6241"/>
    <w:rPr>
      <w:color w:val="444D26" w:themeColor="text2"/>
      <w:sz w:val="28"/>
      <w:szCs w:val="28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D624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D6241"/>
    <w:rPr>
      <w:color w:val="444D26" w:themeColor="text2"/>
      <w:sz w:val="28"/>
      <w:szCs w:val="2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D6241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D6241"/>
    <w:rPr>
      <w:color w:val="444D26" w:themeColor="text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D6241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D6241"/>
    <w:rPr>
      <w:color w:val="444D26" w:themeColor="text2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D624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D6241"/>
    <w:rPr>
      <w:color w:val="444D26" w:themeColor="text2"/>
      <w:sz w:val="28"/>
      <w:szCs w:val="28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D6241"/>
    <w:pPr>
      <w:spacing w:after="24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D6241"/>
    <w:rPr>
      <w:color w:val="444D26" w:themeColor="text2"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D624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D6241"/>
    <w:rPr>
      <w:color w:val="444D26" w:themeColor="text2"/>
      <w:sz w:val="28"/>
      <w:szCs w:val="2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D6241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D6241"/>
    <w:rPr>
      <w:color w:val="444D26" w:themeColor="text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D624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6241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D6241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D6241"/>
    <w:rPr>
      <w:color w:val="444D26" w:themeColor="text2"/>
      <w:sz w:val="28"/>
      <w:szCs w:val="28"/>
    </w:rPr>
  </w:style>
  <w:style w:type="table" w:styleId="ColorfulGrid">
    <w:name w:val="Colorful Grid"/>
    <w:basedOn w:val="TableNormal"/>
    <w:uiPriority w:val="73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D624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6241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6241"/>
    <w:rPr>
      <w:color w:val="444D26" w:themeColor="text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6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6241"/>
    <w:rPr>
      <w:b/>
      <w:bCs/>
      <w:color w:val="444D26" w:themeColor="text2"/>
      <w:szCs w:val="20"/>
    </w:rPr>
  </w:style>
  <w:style w:type="table" w:styleId="DarkList">
    <w:name w:val="Dark List"/>
    <w:basedOn w:val="TableNormal"/>
    <w:uiPriority w:val="70"/>
    <w:semiHidden/>
    <w:unhideWhenUsed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D6241"/>
  </w:style>
  <w:style w:type="character" w:customStyle="1" w:styleId="DateChar">
    <w:name w:val="Date Char"/>
    <w:basedOn w:val="DefaultParagraphFont"/>
    <w:link w:val="Date"/>
    <w:uiPriority w:val="99"/>
    <w:semiHidden/>
    <w:rsid w:val="00DD6241"/>
    <w:rPr>
      <w:color w:val="444D26" w:themeColor="text2"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D6241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D6241"/>
    <w:rPr>
      <w:rFonts w:ascii="Segoe UI" w:hAnsi="Segoe UI" w:cs="Segoe UI"/>
      <w:color w:val="444D26" w:themeColor="text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D624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D6241"/>
    <w:rPr>
      <w:color w:val="444D26" w:themeColor="text2"/>
      <w:sz w:val="28"/>
      <w:szCs w:val="28"/>
    </w:rPr>
  </w:style>
  <w:style w:type="character" w:styleId="Emphasis">
    <w:name w:val="Emphasis"/>
    <w:basedOn w:val="DefaultParagraphFont"/>
    <w:uiPriority w:val="20"/>
    <w:semiHidden/>
    <w:unhideWhenUsed/>
    <w:qFormat/>
    <w:rsid w:val="00B90141"/>
    <w:rPr>
      <w:i/>
      <w:iCs/>
      <w:color w:val="auto"/>
    </w:rPr>
  </w:style>
  <w:style w:type="character" w:styleId="EndnoteReference">
    <w:name w:val="endnote reference"/>
    <w:basedOn w:val="DefaultParagraphFont"/>
    <w:uiPriority w:val="99"/>
    <w:semiHidden/>
    <w:unhideWhenUsed/>
    <w:rsid w:val="00DD624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D6241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6241"/>
    <w:rPr>
      <w:color w:val="444D26" w:themeColor="text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D624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D6241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D624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D6241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D6241"/>
    <w:rPr>
      <w:color w:val="444D26" w:themeColor="text2"/>
      <w:szCs w:val="20"/>
    </w:rPr>
  </w:style>
  <w:style w:type="table" w:styleId="GridTable1Light">
    <w:name w:val="Grid Table 1 Light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D6241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Ind w:w="0" w:type="dxa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D6241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Ind w:w="0" w:type="dxa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D6241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Ind w:w="0" w:type="dxa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D6241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Ind w:w="0" w:type="dxa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D6241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Ind w:w="0" w:type="dxa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D6241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Ind w:w="0" w:type="dxa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D6241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Ind w:w="0" w:type="dxa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D6241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Ind w:w="0" w:type="dxa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D6241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Ind w:w="0" w:type="dxa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D6241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Ind w:w="0" w:type="dxa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D6241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Ind w:w="0" w:type="dxa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D6241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Ind w:w="0" w:type="dxa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3"/>
    <w:semiHidden/>
    <w:rsid w:val="00B90141"/>
    <w:rPr>
      <w:rFonts w:asciiTheme="majorHAnsi" w:eastAsiaTheme="majorEastAsia" w:hAnsiTheme="majorHAnsi" w:cstheme="majorBidi"/>
      <w:b/>
      <w:color w:val="536142" w:themeColor="accent1" w:themeShade="80"/>
      <w:sz w:val="24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B90141"/>
    <w:rPr>
      <w:rFonts w:asciiTheme="majorHAnsi" w:eastAsiaTheme="majorEastAsia" w:hAnsiTheme="majorHAnsi" w:cstheme="majorBidi"/>
      <w:caps/>
      <w:color w:val="526041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B90141"/>
    <w:rPr>
      <w:rFonts w:asciiTheme="majorHAnsi" w:eastAsiaTheme="majorEastAsia" w:hAnsiTheme="majorHAnsi" w:cstheme="majorBidi"/>
      <w:b/>
      <w:i/>
      <w:iCs/>
      <w:color w:val="526041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3C364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3C364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D6241"/>
  </w:style>
  <w:style w:type="paragraph" w:styleId="HTMLAddress">
    <w:name w:val="HTML Address"/>
    <w:basedOn w:val="Normal"/>
    <w:link w:val="HTMLAddressChar"/>
    <w:uiPriority w:val="99"/>
    <w:semiHidden/>
    <w:unhideWhenUsed/>
    <w:rsid w:val="00DD624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D6241"/>
    <w:rPr>
      <w:i/>
      <w:iCs/>
      <w:color w:val="444D26" w:themeColor="text2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sid w:val="00DD624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D624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D624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D624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6241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6241"/>
    <w:rPr>
      <w:rFonts w:ascii="Consolas" w:hAnsi="Consolas"/>
      <w:color w:val="444D26" w:themeColor="text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D624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D624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D624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D6241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280" w:hanging="28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560" w:hanging="28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840" w:hanging="28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1120" w:hanging="28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1400" w:hanging="28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1680" w:hanging="28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1960" w:hanging="28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2240" w:hanging="28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D6241"/>
    <w:pPr>
      <w:spacing w:after="0" w:line="240" w:lineRule="auto"/>
      <w:ind w:left="2520" w:hanging="2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D624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B90141"/>
    <w:rPr>
      <w:b/>
      <w:i/>
      <w:iCs/>
      <w:color w:val="536142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B90141"/>
    <w:pPr>
      <w:pBdr>
        <w:top w:val="single" w:sz="4" w:space="10" w:color="536142" w:themeColor="accent1" w:themeShade="80"/>
        <w:bottom w:val="single" w:sz="4" w:space="10" w:color="536142" w:themeColor="accent1" w:themeShade="80"/>
      </w:pBdr>
      <w:spacing w:before="360" w:after="360"/>
      <w:ind w:left="864" w:right="864"/>
    </w:pPr>
    <w:rPr>
      <w:i/>
      <w:iCs/>
      <w:color w:val="536142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B90141"/>
    <w:rPr>
      <w:i/>
      <w:iCs/>
      <w:color w:val="536142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B90141"/>
    <w:rPr>
      <w:b/>
      <w:bCs/>
      <w:caps w:val="0"/>
      <w:smallCaps/>
      <w:color w:val="536142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D624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D6241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Ind w:w="0" w:type="dxa"/>
      <w:tblBorders>
        <w:top w:val="single" w:sz="8" w:space="0" w:color="A5B592" w:themeColor="accent1"/>
        <w:bottom w:val="single" w:sz="8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D6241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Ind w:w="0" w:type="dxa"/>
      <w:tblBorders>
        <w:top w:val="single" w:sz="8" w:space="0" w:color="F3A447" w:themeColor="accent2"/>
        <w:bottom w:val="single" w:sz="8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D6241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Ind w:w="0" w:type="dxa"/>
      <w:tblBorders>
        <w:top w:val="single" w:sz="8" w:space="0" w:color="E7BC29" w:themeColor="accent3"/>
        <w:bottom w:val="single" w:sz="8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D6241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Ind w:w="0" w:type="dxa"/>
      <w:tblBorders>
        <w:top w:val="single" w:sz="8" w:space="0" w:color="D092A7" w:themeColor="accent4"/>
        <w:bottom w:val="single" w:sz="8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D6241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Ind w:w="0" w:type="dxa"/>
      <w:tblBorders>
        <w:top w:val="single" w:sz="8" w:space="0" w:color="9C85C0" w:themeColor="accent5"/>
        <w:bottom w:val="single" w:sz="8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D6241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Ind w:w="0" w:type="dxa"/>
      <w:tblBorders>
        <w:top w:val="single" w:sz="8" w:space="0" w:color="809EC2" w:themeColor="accent6"/>
        <w:bottom w:val="single" w:sz="8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D6241"/>
  </w:style>
  <w:style w:type="paragraph" w:styleId="List">
    <w:name w:val="List"/>
    <w:basedOn w:val="Normal"/>
    <w:uiPriority w:val="99"/>
    <w:semiHidden/>
    <w:unhideWhenUsed/>
    <w:rsid w:val="00DD6241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D6241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D6241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D6241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D6241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D624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D624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D624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D624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D624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D6241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D6241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D6241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D6241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D6241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D624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D624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D624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D624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D624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D624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D624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D6241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Ind w:w="0" w:type="dxa"/>
      <w:tblBorders>
        <w:top w:val="single" w:sz="4" w:space="0" w:color="A5B592" w:themeColor="accent1"/>
        <w:bottom w:val="single" w:sz="4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D6241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Ind w:w="0" w:type="dxa"/>
      <w:tblBorders>
        <w:top w:val="single" w:sz="4" w:space="0" w:color="F3A447" w:themeColor="accent2"/>
        <w:bottom w:val="single" w:sz="4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D6241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Ind w:w="0" w:type="dxa"/>
      <w:tblBorders>
        <w:top w:val="single" w:sz="4" w:space="0" w:color="E7BC29" w:themeColor="accent3"/>
        <w:bottom w:val="single" w:sz="4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D6241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Ind w:w="0" w:type="dxa"/>
      <w:tblBorders>
        <w:top w:val="single" w:sz="4" w:space="0" w:color="D092A7" w:themeColor="accent4"/>
        <w:bottom w:val="single" w:sz="4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D6241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Ind w:w="0" w:type="dxa"/>
      <w:tblBorders>
        <w:top w:val="single" w:sz="4" w:space="0" w:color="9C85C0" w:themeColor="accent5"/>
        <w:bottom w:val="single" w:sz="4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D6241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Ind w:w="0" w:type="dxa"/>
      <w:tblBorders>
        <w:top w:val="single" w:sz="4" w:space="0" w:color="809EC2" w:themeColor="accent6"/>
        <w:bottom w:val="single" w:sz="4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D6241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D6241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D6241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D6241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D6241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D6241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D624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D6241"/>
    <w:rPr>
      <w:rFonts w:ascii="Consolas" w:hAnsi="Consolas"/>
      <w:color w:val="444D26" w:themeColor="text2"/>
      <w:szCs w:val="20"/>
    </w:rPr>
  </w:style>
  <w:style w:type="table" w:styleId="MediumGrid1">
    <w:name w:val="Medium Grid 1"/>
    <w:basedOn w:val="TableNormal"/>
    <w:uiPriority w:val="67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B592" w:themeColor="accent1"/>
        <w:bottom w:val="single" w:sz="8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A447" w:themeColor="accent2"/>
        <w:bottom w:val="single" w:sz="8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7BC29" w:themeColor="accent3"/>
        <w:bottom w:val="single" w:sz="8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92A7" w:themeColor="accent4"/>
        <w:bottom w:val="single" w:sz="8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5C0" w:themeColor="accent5"/>
        <w:bottom w:val="single" w:sz="8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D624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9EC2" w:themeColor="accent6"/>
        <w:bottom w:val="single" w:sz="8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D624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D624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D6241"/>
    <w:rPr>
      <w:rFonts w:asciiTheme="majorHAnsi" w:eastAsiaTheme="majorEastAsia" w:hAnsiTheme="majorHAnsi" w:cstheme="majorBidi"/>
      <w:color w:val="444D26" w:themeColor="text2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rsid w:val="00DD624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D624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D624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D624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D6241"/>
    <w:rPr>
      <w:color w:val="444D26" w:themeColor="text2"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DD6241"/>
  </w:style>
  <w:style w:type="table" w:styleId="PlainTable1">
    <w:name w:val="Plain Table 1"/>
    <w:basedOn w:val="TableNormal"/>
    <w:uiPriority w:val="41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D62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D624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D6241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6241"/>
    <w:rPr>
      <w:rFonts w:ascii="Consolas" w:hAnsi="Consolas"/>
      <w:color w:val="444D26" w:themeColor="text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D6241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D6241"/>
    <w:rPr>
      <w:i/>
      <w:iCs/>
      <w:color w:val="404040" w:themeColor="text1" w:themeTint="BF"/>
      <w:sz w:val="28"/>
      <w:szCs w:val="28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D624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D6241"/>
    <w:rPr>
      <w:color w:val="444D26" w:themeColor="text2"/>
      <w:sz w:val="28"/>
      <w:szCs w:val="28"/>
    </w:rPr>
  </w:style>
  <w:style w:type="character" w:styleId="Strong">
    <w:name w:val="Strong"/>
    <w:basedOn w:val="DefaultParagraphFont"/>
    <w:uiPriority w:val="22"/>
    <w:semiHidden/>
    <w:unhideWhenUsed/>
    <w:qFormat/>
    <w:rsid w:val="00DD6241"/>
    <w:rPr>
      <w:b/>
      <w:bCs/>
    </w:rPr>
  </w:style>
  <w:style w:type="paragraph" w:styleId="Subtitle">
    <w:name w:val="Subtitle"/>
    <w:basedOn w:val="Normal"/>
    <w:link w:val="SubtitleChar"/>
    <w:uiPriority w:val="1"/>
    <w:qFormat/>
    <w:rsid w:val="00D47F75"/>
    <w:pPr>
      <w:numPr>
        <w:ilvl w:val="1"/>
      </w:numPr>
      <w:spacing w:line="240" w:lineRule="auto"/>
      <w:ind w:left="-2160" w:right="-2160"/>
      <w:contextualSpacing/>
    </w:pPr>
    <w:rPr>
      <w:caps/>
      <w:color w:val="5A5A5A" w:themeColor="text1" w:themeTint="A5"/>
      <w:sz w:val="56"/>
      <w:szCs w:val="22"/>
    </w:rPr>
  </w:style>
  <w:style w:type="character" w:customStyle="1" w:styleId="SubtitleChar">
    <w:name w:val="Subtitle Char"/>
    <w:basedOn w:val="DefaultParagraphFont"/>
    <w:link w:val="Subtitle"/>
    <w:uiPriority w:val="1"/>
    <w:rsid w:val="00C43412"/>
    <w:rPr>
      <w:caps/>
      <w:color w:val="5A5A5A" w:themeColor="text1" w:themeTint="A5"/>
      <w:sz w:val="56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D624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D624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D624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D624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D624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D6241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D6241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D6241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D6241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D6241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D6241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D6241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D6241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D6241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D6241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D6241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D6241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D6241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D6241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D6241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D6241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D6241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D624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DD6241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D6241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D6241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D6241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D6241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D6241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D6241"/>
    <w:pPr>
      <w:spacing w:after="0"/>
      <w:ind w:left="280" w:hanging="28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D6241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D6241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D624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D6241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D624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D6241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D62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DD6241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D6241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D6241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4"/>
    <w:qFormat/>
    <w:rsid w:val="00D47F75"/>
    <w:pPr>
      <w:spacing w:before="120" w:after="360" w:line="240" w:lineRule="auto"/>
      <w:ind w:left="-2160" w:right="-2160"/>
      <w:contextualSpacing/>
    </w:pPr>
    <w:rPr>
      <w:rFonts w:asciiTheme="majorHAnsi" w:eastAsiaTheme="majorEastAsia" w:hAnsiTheme="majorHAnsi" w:cstheme="majorBidi"/>
      <w:caps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4"/>
    <w:rsid w:val="00C43412"/>
    <w:rPr>
      <w:rFonts w:asciiTheme="majorHAnsi" w:eastAsiaTheme="majorEastAsia" w:hAnsiTheme="majorHAnsi" w:cstheme="majorBidi"/>
      <w:caps/>
      <w:sz w:val="7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D624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D624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D6241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D6241"/>
    <w:pPr>
      <w:spacing w:after="100"/>
      <w:ind w:left="56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D6241"/>
    <w:pPr>
      <w:spacing w:after="100"/>
      <w:ind w:left="84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D6241"/>
    <w:pPr>
      <w:spacing w:after="100"/>
      <w:ind w:left="112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D6241"/>
    <w:pPr>
      <w:spacing w:after="100"/>
      <w:ind w:left="14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D6241"/>
    <w:pPr>
      <w:spacing w:after="100"/>
      <w:ind w:left="168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D6241"/>
    <w:pPr>
      <w:spacing w:after="100"/>
      <w:ind w:left="196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D6241"/>
    <w:pPr>
      <w:spacing w:after="100"/>
      <w:ind w:left="224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93683"/>
    <w:pPr>
      <w:keepNext/>
      <w:keepLines/>
      <w:outlineLvl w:val="9"/>
    </w:pPr>
    <w:rPr>
      <w:caps w:val="0"/>
      <w:szCs w:val="32"/>
    </w:rPr>
  </w:style>
  <w:style w:type="character" w:customStyle="1" w:styleId="Heading2Char">
    <w:name w:val="Heading 2 Char"/>
    <w:basedOn w:val="DefaultParagraphFont"/>
    <w:link w:val="Heading2"/>
    <w:uiPriority w:val="3"/>
    <w:semiHidden/>
    <w:rsid w:val="007A7E8A"/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26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footer" Target="footer4.xml"/><Relationship Id="rId25" Type="http://schemas.openxmlformats.org/officeDocument/2006/relationships/header" Target="header13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7.xml"/><Relationship Id="rId20" Type="http://schemas.openxmlformats.org/officeDocument/2006/relationships/footer" Target="footer5.xml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12.xml"/><Relationship Id="rId32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footer" Target="footer6.xml"/><Relationship Id="rId28" Type="http://schemas.openxmlformats.org/officeDocument/2006/relationships/header" Target="header15.xml"/><Relationship Id="rId10" Type="http://schemas.openxmlformats.org/officeDocument/2006/relationships/header" Target="header3.xml"/><Relationship Id="rId19" Type="http://schemas.openxmlformats.org/officeDocument/2006/relationships/header" Target="header9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3.xml"/><Relationship Id="rId22" Type="http://schemas.openxmlformats.org/officeDocument/2006/relationships/header" Target="header11.xml"/><Relationship Id="rId27" Type="http://schemas.openxmlformats.org/officeDocument/2006/relationships/header" Target="header14.xml"/><Relationship Id="rId30" Type="http://schemas.openxmlformats.org/officeDocument/2006/relationships/header" Target="header16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ent\AppData\Roaming\Microsoft\Templates\Diploma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615EB31497E46D18405DCCBEC554E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58932-5E6B-4C73-8619-6BAA3AE218F1}"/>
      </w:docPartPr>
      <w:docPartBody>
        <w:p w:rsidR="00000000" w:rsidRDefault="00741714" w:rsidP="00741714">
          <w:pPr>
            <w:pStyle w:val="8615EB31497E46D18405DCCBEC554EFB"/>
          </w:pPr>
          <w:r w:rsidRPr="003F7405">
            <w:rPr>
              <w:rStyle w:val="SubtitleChar"/>
            </w:rPr>
            <w:t>YOUR HIGH SCHOOL</w:t>
          </w:r>
        </w:p>
      </w:docPartBody>
    </w:docPart>
    <w:docPart>
      <w:docPartPr>
        <w:name w:val="ACF14EF9D3CC4D30B525ED0CA83223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8115A-E558-4E9E-89F2-58E4C10E1EAB}"/>
      </w:docPartPr>
      <w:docPartBody>
        <w:p w:rsidR="00000000" w:rsidRDefault="00741714" w:rsidP="00741714">
          <w:pPr>
            <w:pStyle w:val="ACF14EF9D3CC4D30B525ED0CA8322301"/>
          </w:pPr>
          <w:r w:rsidRPr="00637172">
            <w:t>THIS CERTIFIES THAT</w:t>
          </w:r>
        </w:p>
      </w:docPartBody>
    </w:docPart>
    <w:docPart>
      <w:docPartPr>
        <w:name w:val="873211E51CDB48C5A9B9163264EB7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0A98E-CDE7-4030-9B19-1C4663507609}"/>
      </w:docPartPr>
      <w:docPartBody>
        <w:p w:rsidR="00000000" w:rsidRDefault="00741714" w:rsidP="00741714">
          <w:pPr>
            <w:pStyle w:val="873211E51CDB48C5A9B9163264EB782A"/>
          </w:pPr>
          <w:r>
            <w:t>has successfully completed the required course of study approved by the Board of Education for the State of</w:t>
          </w:r>
        </w:p>
      </w:docPartBody>
    </w:docPart>
    <w:docPart>
      <w:docPartPr>
        <w:name w:val="7EF03EDAC25D433682624F2ACA4F86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0CE989-5DCC-42BE-BF67-C29926018EAD}"/>
      </w:docPartPr>
      <w:docPartBody>
        <w:p w:rsidR="00000000" w:rsidRDefault="00741714" w:rsidP="00741714">
          <w:pPr>
            <w:pStyle w:val="7EF03EDAC25D433682624F2ACA4F860D"/>
          </w:pPr>
          <w:r>
            <w:t>State</w:t>
          </w:r>
        </w:p>
      </w:docPartBody>
    </w:docPart>
    <w:docPart>
      <w:docPartPr>
        <w:name w:val="696C799ECF8747BFA420AF8B6948E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918D9-73FD-42FA-9238-391EA38CA5D9}"/>
      </w:docPartPr>
      <w:docPartBody>
        <w:p w:rsidR="00000000" w:rsidRDefault="00741714" w:rsidP="00741714">
          <w:pPr>
            <w:pStyle w:val="696C799ECF8747BFA420AF8B6948E64A"/>
          </w:pPr>
          <w:r>
            <w:t>Dated this</w:t>
          </w:r>
        </w:p>
      </w:docPartBody>
    </w:docPart>
    <w:docPart>
      <w:docPartPr>
        <w:name w:val="33B35E0B506E42A485F2111147DD9B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671D9-7D73-4B16-9C6A-273AC376AB43}"/>
      </w:docPartPr>
      <w:docPartBody>
        <w:p w:rsidR="00000000" w:rsidRDefault="00741714" w:rsidP="00741714">
          <w:pPr>
            <w:pStyle w:val="33B35E0B506E42A485F2111147DD9B49"/>
          </w:pPr>
          <w:r>
            <w:t>Superintendent</w:t>
          </w:r>
        </w:p>
      </w:docPartBody>
    </w:docPart>
    <w:docPart>
      <w:docPartPr>
        <w:name w:val="1B6AE37D9B8B41798F126A83EB3F2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B7BF2-D363-4FA4-9FC0-D42838D19C61}"/>
      </w:docPartPr>
      <w:docPartBody>
        <w:p w:rsidR="00000000" w:rsidRDefault="00741714" w:rsidP="00741714">
          <w:pPr>
            <w:pStyle w:val="1B6AE37D9B8B41798F126A83EB3F28D1"/>
          </w:pPr>
          <w:r w:rsidRPr="002D69D3">
            <w:t>SEAL</w:t>
          </w:r>
        </w:p>
      </w:docPartBody>
    </w:docPart>
    <w:docPart>
      <w:docPartPr>
        <w:name w:val="55FFAAE8DEFD4A8283D559C06C342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E5CD1-12B4-4FFF-BE4A-4BC3AA236D5A}"/>
      </w:docPartPr>
      <w:docPartBody>
        <w:p w:rsidR="00000000" w:rsidRDefault="00741714" w:rsidP="00741714">
          <w:pPr>
            <w:pStyle w:val="55FFAAE8DEFD4A8283D559C06C34208B"/>
          </w:pPr>
          <w:r w:rsidRPr="003F7405">
            <w:rPr>
              <w:rStyle w:val="SubtitleChar"/>
            </w:rPr>
            <w:t>YOUR HIGH SCHOOL</w:t>
          </w:r>
        </w:p>
      </w:docPartBody>
    </w:docPart>
    <w:docPart>
      <w:docPartPr>
        <w:name w:val="9299D8744C8F4485B0AED061DBC13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FAC059-3851-45D7-97A8-DAF636FDEA1C}"/>
      </w:docPartPr>
      <w:docPartBody>
        <w:p w:rsidR="00000000" w:rsidRDefault="00741714" w:rsidP="00741714">
          <w:pPr>
            <w:pStyle w:val="9299D8744C8F4485B0AED061DBC1366A"/>
          </w:pPr>
          <w:r w:rsidRPr="00637172">
            <w:t>THIS CERTIFIES THAT</w:t>
          </w:r>
        </w:p>
      </w:docPartBody>
    </w:docPart>
    <w:docPart>
      <w:docPartPr>
        <w:name w:val="F07F7428C59C40C98AA7EAB0FA447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39383-4DC5-4C8B-86A3-CB5B56C81BD4}"/>
      </w:docPartPr>
      <w:docPartBody>
        <w:p w:rsidR="00000000" w:rsidRDefault="00741714" w:rsidP="00741714">
          <w:pPr>
            <w:pStyle w:val="F07F7428C59C40C98AA7EAB0FA447807"/>
          </w:pPr>
          <w:r>
            <w:t>has successfully completed the required course of study approved by the Board of Education for the State of</w:t>
          </w:r>
        </w:p>
      </w:docPartBody>
    </w:docPart>
    <w:docPart>
      <w:docPartPr>
        <w:name w:val="92D7F5947ED8404CA7F6C084F6034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4158E5-7259-4A99-92D6-A11F9D91D7A4}"/>
      </w:docPartPr>
      <w:docPartBody>
        <w:p w:rsidR="00000000" w:rsidRDefault="00741714" w:rsidP="00741714">
          <w:pPr>
            <w:pStyle w:val="92D7F5947ED8404CA7F6C084F60343F3"/>
          </w:pPr>
          <w:r>
            <w:t>State</w:t>
          </w:r>
        </w:p>
      </w:docPartBody>
    </w:docPart>
    <w:docPart>
      <w:docPartPr>
        <w:name w:val="C2F20E0C27DD43DD8CEEC9E64758B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A1598-36AE-4983-A90B-1E352A2C5ABE}"/>
      </w:docPartPr>
      <w:docPartBody>
        <w:p w:rsidR="00000000" w:rsidRDefault="00741714" w:rsidP="00741714">
          <w:pPr>
            <w:pStyle w:val="C2F20E0C27DD43DD8CEEC9E64758B4F6"/>
          </w:pPr>
          <w:r>
            <w:t>Dated this</w:t>
          </w:r>
        </w:p>
      </w:docPartBody>
    </w:docPart>
    <w:docPart>
      <w:docPartPr>
        <w:name w:val="82169519BF344174986565200BC8D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29D9B-C244-4218-95CF-6783FC97134F}"/>
      </w:docPartPr>
      <w:docPartBody>
        <w:p w:rsidR="00000000" w:rsidRDefault="00741714" w:rsidP="00741714">
          <w:pPr>
            <w:pStyle w:val="82169519BF344174986565200BC8DD30"/>
          </w:pPr>
          <w:r>
            <w:t>Superintendent</w:t>
          </w:r>
        </w:p>
      </w:docPartBody>
    </w:docPart>
    <w:docPart>
      <w:docPartPr>
        <w:name w:val="9C391E21005D4544B8A57A3AAFFFF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C9258C-70F4-45A0-B94B-C6BE9F97A7DB}"/>
      </w:docPartPr>
      <w:docPartBody>
        <w:p w:rsidR="00000000" w:rsidRDefault="00741714" w:rsidP="00741714">
          <w:pPr>
            <w:pStyle w:val="9C391E21005D4544B8A57A3AAFFFF48A"/>
          </w:pPr>
          <w:r w:rsidRPr="003F7405">
            <w:rPr>
              <w:rStyle w:val="SubtitleChar"/>
            </w:rPr>
            <w:t>YOUR HIGH SCHOOL</w:t>
          </w:r>
        </w:p>
      </w:docPartBody>
    </w:docPart>
    <w:docPart>
      <w:docPartPr>
        <w:name w:val="4B2D7F74A3C5424D884BC7EA237E5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C29EA-BD41-49CA-8050-BE97FB34ECBD}"/>
      </w:docPartPr>
      <w:docPartBody>
        <w:p w:rsidR="00000000" w:rsidRDefault="00741714" w:rsidP="00741714">
          <w:pPr>
            <w:pStyle w:val="4B2D7F74A3C5424D884BC7EA237E5533"/>
          </w:pPr>
          <w:r w:rsidRPr="00637172">
            <w:t>THIS CERTIFIES THAT</w:t>
          </w:r>
        </w:p>
      </w:docPartBody>
    </w:docPart>
    <w:docPart>
      <w:docPartPr>
        <w:name w:val="60230AAFB7F543EDB4863E45EC8A7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C2FE2-3E87-4BEE-9BE5-FA9E74BE17B1}"/>
      </w:docPartPr>
      <w:docPartBody>
        <w:p w:rsidR="00000000" w:rsidRDefault="00741714" w:rsidP="00741714">
          <w:pPr>
            <w:pStyle w:val="60230AAFB7F543EDB4863E45EC8A7B1E"/>
          </w:pPr>
          <w:r>
            <w:t>has successfully completed the required course of study approved by the Board of Education for the State of</w:t>
          </w:r>
        </w:p>
      </w:docPartBody>
    </w:docPart>
    <w:docPart>
      <w:docPartPr>
        <w:name w:val="6243FA57E93C464D85A7D838F2A519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BB1409-ACED-4C97-8D09-86B8D29B1D43}"/>
      </w:docPartPr>
      <w:docPartBody>
        <w:p w:rsidR="00000000" w:rsidRDefault="00741714" w:rsidP="00741714">
          <w:pPr>
            <w:pStyle w:val="6243FA57E93C464D85A7D838F2A51932"/>
          </w:pPr>
          <w:r>
            <w:t>State</w:t>
          </w:r>
        </w:p>
      </w:docPartBody>
    </w:docPart>
    <w:docPart>
      <w:docPartPr>
        <w:name w:val="1547A1A5267148608BDB30F50C10D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0252EE-F084-40EA-B6FD-DC5B3F76C4BA}"/>
      </w:docPartPr>
      <w:docPartBody>
        <w:p w:rsidR="00000000" w:rsidRDefault="00741714" w:rsidP="00741714">
          <w:pPr>
            <w:pStyle w:val="1547A1A5267148608BDB30F50C10DE06"/>
          </w:pPr>
          <w:r>
            <w:t>Dated this</w:t>
          </w:r>
        </w:p>
      </w:docPartBody>
    </w:docPart>
    <w:docPart>
      <w:docPartPr>
        <w:name w:val="94CE0639044241AAA1CBF07FEF22F2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65E1C6-81D7-498E-8D85-372331119C20}"/>
      </w:docPartPr>
      <w:docPartBody>
        <w:p w:rsidR="00000000" w:rsidRDefault="00741714" w:rsidP="00741714">
          <w:pPr>
            <w:pStyle w:val="94CE0639044241AAA1CBF07FEF22F271"/>
          </w:pPr>
          <w:r>
            <w:t>Superintendent</w:t>
          </w:r>
        </w:p>
      </w:docPartBody>
    </w:docPart>
    <w:docPart>
      <w:docPartPr>
        <w:name w:val="2CE2EEEB45984B848F9AEBF93EC740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ADEDC-12C1-4A58-AA4F-1ED3FF94C68C}"/>
      </w:docPartPr>
      <w:docPartBody>
        <w:p w:rsidR="00000000" w:rsidRDefault="00741714" w:rsidP="00741714">
          <w:pPr>
            <w:pStyle w:val="2CE2EEEB45984B848F9AEBF93EC740D3"/>
          </w:pPr>
          <w:r w:rsidRPr="003F7405">
            <w:rPr>
              <w:rStyle w:val="SubtitleChar"/>
            </w:rPr>
            <w:t>YOUR HIGH SCHOOL</w:t>
          </w:r>
        </w:p>
      </w:docPartBody>
    </w:docPart>
    <w:docPart>
      <w:docPartPr>
        <w:name w:val="EA8CB49E1BE6474F9D4D910264B92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1B8B49-1077-43E8-A8E7-48A08BC09724}"/>
      </w:docPartPr>
      <w:docPartBody>
        <w:p w:rsidR="00000000" w:rsidRDefault="00741714" w:rsidP="00741714">
          <w:pPr>
            <w:pStyle w:val="EA8CB49E1BE6474F9D4D910264B92AA8"/>
          </w:pPr>
          <w:r w:rsidRPr="00637172">
            <w:t>THIS CERTIFIES THAT</w:t>
          </w:r>
        </w:p>
      </w:docPartBody>
    </w:docPart>
    <w:docPart>
      <w:docPartPr>
        <w:name w:val="FEAE595F5C114D71B3722AC060DE3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0CF80-9C66-4320-975E-47B63C0E7525}"/>
      </w:docPartPr>
      <w:docPartBody>
        <w:p w:rsidR="00000000" w:rsidRDefault="00741714" w:rsidP="00741714">
          <w:pPr>
            <w:pStyle w:val="FEAE595F5C114D71B3722AC060DE35CE"/>
          </w:pPr>
          <w:r>
            <w:t>has successfully completed the required course of study approved by the Board of Education for the State of</w:t>
          </w:r>
        </w:p>
      </w:docPartBody>
    </w:docPart>
    <w:docPart>
      <w:docPartPr>
        <w:name w:val="C62E0CD5D5E84A65B116225804DECB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5A6DB-D7BE-49A7-9DAE-124F6EBD90CC}"/>
      </w:docPartPr>
      <w:docPartBody>
        <w:p w:rsidR="00000000" w:rsidRDefault="00741714" w:rsidP="00741714">
          <w:pPr>
            <w:pStyle w:val="C62E0CD5D5E84A65B116225804DECB0F"/>
          </w:pPr>
          <w:r>
            <w:t>State</w:t>
          </w:r>
        </w:p>
      </w:docPartBody>
    </w:docPart>
    <w:docPart>
      <w:docPartPr>
        <w:name w:val="5179EB8CC8F6488DB815213195837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99976-09D7-4D95-84AF-5FDDE35ED58D}"/>
      </w:docPartPr>
      <w:docPartBody>
        <w:p w:rsidR="00000000" w:rsidRDefault="00741714" w:rsidP="00741714">
          <w:pPr>
            <w:pStyle w:val="5179EB8CC8F6488DB815213195837844"/>
          </w:pPr>
          <w:r>
            <w:t>Dated this</w:t>
          </w:r>
        </w:p>
      </w:docPartBody>
    </w:docPart>
    <w:docPart>
      <w:docPartPr>
        <w:name w:val="FAC58508F7D141DFA3413A12DBAE2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319D8-715E-40D1-BA11-0BEBBEC32C1B}"/>
      </w:docPartPr>
      <w:docPartBody>
        <w:p w:rsidR="00000000" w:rsidRDefault="00741714" w:rsidP="00741714">
          <w:pPr>
            <w:pStyle w:val="FAC58508F7D141DFA3413A12DBAE2AED"/>
          </w:pPr>
          <w:r>
            <w:t>Superintendent</w:t>
          </w:r>
        </w:p>
      </w:docPartBody>
    </w:docPart>
    <w:docPart>
      <w:docPartPr>
        <w:name w:val="ADF73EF1BB0645F294B4FDEEEED18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7BA41-10AC-4335-B712-8DB0B5ABCEC8}"/>
      </w:docPartPr>
      <w:docPartBody>
        <w:p w:rsidR="00000000" w:rsidRDefault="00741714" w:rsidP="00741714">
          <w:pPr>
            <w:pStyle w:val="ADF73EF1BB0645F294B4FDEEEED18ED3"/>
          </w:pPr>
          <w:r w:rsidRPr="003F7405">
            <w:rPr>
              <w:rStyle w:val="SubtitleChar"/>
            </w:rPr>
            <w:t>YOUR HIGH SCHOOL</w:t>
          </w:r>
        </w:p>
      </w:docPartBody>
    </w:docPart>
    <w:docPart>
      <w:docPartPr>
        <w:name w:val="57BB742DFFDE4CAA834C962C11367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34AFA-D89D-44C8-931C-BE5D2B3C2791}"/>
      </w:docPartPr>
      <w:docPartBody>
        <w:p w:rsidR="00000000" w:rsidRDefault="00741714" w:rsidP="00741714">
          <w:pPr>
            <w:pStyle w:val="57BB742DFFDE4CAA834C962C11367CF1"/>
          </w:pPr>
          <w:r w:rsidRPr="00637172">
            <w:t>THIS CERTIFIES THAT</w:t>
          </w:r>
        </w:p>
      </w:docPartBody>
    </w:docPart>
    <w:docPart>
      <w:docPartPr>
        <w:name w:val="5654DDB56E74400BAA40ED7CFF52A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C3F011-B096-425A-833A-4F9C3F9776D8}"/>
      </w:docPartPr>
      <w:docPartBody>
        <w:p w:rsidR="00000000" w:rsidRDefault="00741714" w:rsidP="00741714">
          <w:pPr>
            <w:pStyle w:val="5654DDB56E74400BAA40ED7CFF52A3AC"/>
          </w:pPr>
          <w:r>
            <w:t>has successfully completed the required course of study approved by the Board of Education for the State of</w:t>
          </w:r>
        </w:p>
      </w:docPartBody>
    </w:docPart>
    <w:docPart>
      <w:docPartPr>
        <w:name w:val="A712680C03224833BE53A7574250E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C53066-8C60-4D41-87B0-56B2CD9659B5}"/>
      </w:docPartPr>
      <w:docPartBody>
        <w:p w:rsidR="00000000" w:rsidRDefault="00741714" w:rsidP="00741714">
          <w:pPr>
            <w:pStyle w:val="A712680C03224833BE53A7574250E989"/>
          </w:pPr>
          <w:r>
            <w:t>State</w:t>
          </w:r>
        </w:p>
      </w:docPartBody>
    </w:docPart>
    <w:docPart>
      <w:docPartPr>
        <w:name w:val="D565444158FB438E9B3EEE6D7C9DC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3EBC3-1366-4649-A5F2-12871D32858B}"/>
      </w:docPartPr>
      <w:docPartBody>
        <w:p w:rsidR="00000000" w:rsidRDefault="00741714" w:rsidP="00741714">
          <w:pPr>
            <w:pStyle w:val="D565444158FB438E9B3EEE6D7C9DCAEF"/>
          </w:pPr>
          <w:r>
            <w:t>Dated this</w:t>
          </w:r>
        </w:p>
      </w:docPartBody>
    </w:docPart>
    <w:docPart>
      <w:docPartPr>
        <w:name w:val="C2B4394EF0334B1C9A801EBC8EB3EF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53537-9178-4E7D-8CC1-AEC5DE4E24EA}"/>
      </w:docPartPr>
      <w:docPartBody>
        <w:p w:rsidR="00000000" w:rsidRDefault="00741714" w:rsidP="00741714">
          <w:pPr>
            <w:pStyle w:val="C2B4394EF0334B1C9A801EBC8EB3EFE2"/>
          </w:pPr>
          <w:r>
            <w:t>Superintendent</w:t>
          </w:r>
        </w:p>
      </w:docPartBody>
    </w:docPart>
    <w:docPart>
      <w:docPartPr>
        <w:name w:val="83E0977DCD2646AAAFE28F8B8D913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9B176A-389B-4AA0-A17C-A52BC2D9D8F3}"/>
      </w:docPartPr>
      <w:docPartBody>
        <w:p w:rsidR="00000000" w:rsidRDefault="00741714" w:rsidP="00741714">
          <w:pPr>
            <w:pStyle w:val="83E0977DCD2646AAAFE28F8B8D91314A"/>
          </w:pPr>
          <w:r w:rsidRPr="003F7405">
            <w:rPr>
              <w:rStyle w:val="SubtitleChar"/>
            </w:rPr>
            <w:t>YOUR HIGH SCHOOL</w:t>
          </w:r>
        </w:p>
      </w:docPartBody>
    </w:docPart>
    <w:docPart>
      <w:docPartPr>
        <w:name w:val="47BE42FC426F42D98A70BDF34B53C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80686E-D75C-46FD-AA6D-AAF294F3B4F6}"/>
      </w:docPartPr>
      <w:docPartBody>
        <w:p w:rsidR="00000000" w:rsidRDefault="00741714" w:rsidP="00741714">
          <w:pPr>
            <w:pStyle w:val="47BE42FC426F42D98A70BDF34B53C493"/>
          </w:pPr>
          <w:r w:rsidRPr="00637172">
            <w:t>THIS CERTIFIES THAT</w:t>
          </w:r>
        </w:p>
      </w:docPartBody>
    </w:docPart>
    <w:docPart>
      <w:docPartPr>
        <w:name w:val="E3B1664074F143288575FCFCACE0A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DCD0D-0F34-4F5A-A0E6-1A024DDF7109}"/>
      </w:docPartPr>
      <w:docPartBody>
        <w:p w:rsidR="00000000" w:rsidRDefault="00741714" w:rsidP="00741714">
          <w:pPr>
            <w:pStyle w:val="E3B1664074F143288575FCFCACE0A7E2"/>
          </w:pPr>
          <w:r>
            <w:t>has successfully completed the required course of study approved by the Board of Education for the State of</w:t>
          </w:r>
        </w:p>
      </w:docPartBody>
    </w:docPart>
    <w:docPart>
      <w:docPartPr>
        <w:name w:val="220C6C66D5D24ECA8BDEE3CB0E371E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041617-064C-44F4-9942-2ABAE5506948}"/>
      </w:docPartPr>
      <w:docPartBody>
        <w:p w:rsidR="00000000" w:rsidRDefault="00741714" w:rsidP="00741714">
          <w:pPr>
            <w:pStyle w:val="220C6C66D5D24ECA8BDEE3CB0E371E6B"/>
          </w:pPr>
          <w:r>
            <w:t>State</w:t>
          </w:r>
        </w:p>
      </w:docPartBody>
    </w:docPart>
    <w:docPart>
      <w:docPartPr>
        <w:name w:val="E35E161B12DA4DA0807BD4F6122972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A536E-D1E0-4410-8C00-001C919ACB26}"/>
      </w:docPartPr>
      <w:docPartBody>
        <w:p w:rsidR="00000000" w:rsidRDefault="00741714" w:rsidP="00741714">
          <w:pPr>
            <w:pStyle w:val="E35E161B12DA4DA0807BD4F612297274"/>
          </w:pPr>
          <w:r>
            <w:t>Dated this</w:t>
          </w:r>
        </w:p>
      </w:docPartBody>
    </w:docPart>
    <w:docPart>
      <w:docPartPr>
        <w:name w:val="D0C7FFE607B841619BE2ADB933D40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ED584-A8EA-4C20-A950-68E038BF13D9}"/>
      </w:docPartPr>
      <w:docPartBody>
        <w:p w:rsidR="00000000" w:rsidRDefault="00741714" w:rsidP="00741714">
          <w:pPr>
            <w:pStyle w:val="D0C7FFE607B841619BE2ADB933D40723"/>
          </w:pPr>
          <w:r>
            <w:t>Superintendent</w:t>
          </w:r>
        </w:p>
      </w:docPartBody>
    </w:docPart>
    <w:docPart>
      <w:docPartPr>
        <w:name w:val="8801395F49564BF7830C7F1BD3B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CE8D2-7D0F-49FB-9D16-630BAAA06840}"/>
      </w:docPartPr>
      <w:docPartBody>
        <w:p w:rsidR="00000000" w:rsidRDefault="00741714" w:rsidP="00741714">
          <w:pPr>
            <w:pStyle w:val="8801395F49564BF7830C7F1BD3BDD4A8"/>
          </w:pPr>
          <w:r w:rsidRPr="003F7405">
            <w:rPr>
              <w:rStyle w:val="SubtitleChar"/>
            </w:rPr>
            <w:t>YOUR HIGH SCHOOL</w:t>
          </w:r>
        </w:p>
      </w:docPartBody>
    </w:docPart>
    <w:docPart>
      <w:docPartPr>
        <w:name w:val="F580B393BEDF4B29AECC10CB3898D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AC713-6C45-4B00-8F4A-304DB4AB41FD}"/>
      </w:docPartPr>
      <w:docPartBody>
        <w:p w:rsidR="00000000" w:rsidRDefault="00741714" w:rsidP="00741714">
          <w:pPr>
            <w:pStyle w:val="F580B393BEDF4B29AECC10CB3898DFAC"/>
          </w:pPr>
          <w:r w:rsidRPr="00637172">
            <w:t>THIS CERTIFIES THAT</w:t>
          </w:r>
        </w:p>
      </w:docPartBody>
    </w:docPart>
    <w:docPart>
      <w:docPartPr>
        <w:name w:val="F6DCDAE792254F9EA9CD6FC44CE4E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0AAC2-2E40-4532-91B2-79722D093924}"/>
      </w:docPartPr>
      <w:docPartBody>
        <w:p w:rsidR="00000000" w:rsidRDefault="00741714" w:rsidP="00741714">
          <w:pPr>
            <w:pStyle w:val="F6DCDAE792254F9EA9CD6FC44CE4E2AD"/>
          </w:pPr>
          <w:r>
            <w:t>has successfully completed the required course of study approved by the Board of Education for the State of</w:t>
          </w:r>
        </w:p>
      </w:docPartBody>
    </w:docPart>
    <w:docPart>
      <w:docPartPr>
        <w:name w:val="37015BE365A540D88CA11AED44039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FAFF9A-6B69-4344-950A-DA516152B115}"/>
      </w:docPartPr>
      <w:docPartBody>
        <w:p w:rsidR="00000000" w:rsidRDefault="00741714" w:rsidP="00741714">
          <w:pPr>
            <w:pStyle w:val="37015BE365A540D88CA11AED4403925D"/>
          </w:pPr>
          <w:r>
            <w:t>State</w:t>
          </w:r>
        </w:p>
      </w:docPartBody>
    </w:docPart>
    <w:docPart>
      <w:docPartPr>
        <w:name w:val="C69CB6959AE24A76BADE94A7AE75D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7CCB9-3627-40C2-B795-1FD16D887E43}"/>
      </w:docPartPr>
      <w:docPartBody>
        <w:p w:rsidR="00000000" w:rsidRDefault="00741714" w:rsidP="00741714">
          <w:pPr>
            <w:pStyle w:val="C69CB6959AE24A76BADE94A7AE75D640"/>
          </w:pPr>
          <w:r>
            <w:t>Dated this</w:t>
          </w:r>
        </w:p>
      </w:docPartBody>
    </w:docPart>
    <w:docPart>
      <w:docPartPr>
        <w:name w:val="6E5DF83CC97446C68E7134CDF0ED9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DEDB3-F729-4D70-BC16-D8039A355B44}"/>
      </w:docPartPr>
      <w:docPartBody>
        <w:p w:rsidR="00000000" w:rsidRDefault="00741714" w:rsidP="00741714">
          <w:pPr>
            <w:pStyle w:val="6E5DF83CC97446C68E7134CDF0ED93CB"/>
          </w:pPr>
          <w:r>
            <w:t>Superintendent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714"/>
    <w:rsid w:val="00741714"/>
    <w:rsid w:val="00B8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"/>
    <w:unhideWhenUsed/>
    <w:qFormat/>
    <w:rsid w:val="00741714"/>
    <w:pPr>
      <w:numPr>
        <w:ilvl w:val="1"/>
      </w:numPr>
      <w:spacing w:before="240" w:after="0" w:line="240" w:lineRule="auto"/>
      <w:jc w:val="center"/>
    </w:pPr>
    <w:rPr>
      <w:caps/>
      <w:color w:val="5A5A5A" w:themeColor="text1" w:themeTint="A5"/>
      <w:sz w:val="56"/>
      <w:lang w:eastAsia="ja-JP"/>
    </w:rPr>
  </w:style>
  <w:style w:type="character" w:customStyle="1" w:styleId="SubtitleChar">
    <w:name w:val="Subtitle Char"/>
    <w:basedOn w:val="DefaultParagraphFont"/>
    <w:link w:val="Subtitle"/>
    <w:uiPriority w:val="1"/>
    <w:rsid w:val="00741714"/>
    <w:rPr>
      <w:caps/>
      <w:color w:val="5A5A5A" w:themeColor="text1" w:themeTint="A5"/>
      <w:sz w:val="56"/>
      <w:lang w:eastAsia="ja-JP"/>
    </w:rPr>
  </w:style>
  <w:style w:type="paragraph" w:customStyle="1" w:styleId="8615EB31497E46D18405DCCBEC554EFB">
    <w:name w:val="8615EB31497E46D18405DCCBEC554EFB"/>
    <w:rsid w:val="00741714"/>
  </w:style>
  <w:style w:type="paragraph" w:customStyle="1" w:styleId="ACF14EF9D3CC4D30B525ED0CA8322301">
    <w:name w:val="ACF14EF9D3CC4D30B525ED0CA8322301"/>
    <w:rsid w:val="00741714"/>
  </w:style>
  <w:style w:type="paragraph" w:customStyle="1" w:styleId="873211E51CDB48C5A9B9163264EB782A">
    <w:name w:val="873211E51CDB48C5A9B9163264EB782A"/>
    <w:rsid w:val="00741714"/>
  </w:style>
  <w:style w:type="paragraph" w:customStyle="1" w:styleId="7EF03EDAC25D433682624F2ACA4F860D">
    <w:name w:val="7EF03EDAC25D433682624F2ACA4F860D"/>
    <w:rsid w:val="00741714"/>
  </w:style>
  <w:style w:type="paragraph" w:customStyle="1" w:styleId="696C799ECF8747BFA420AF8B6948E64A">
    <w:name w:val="696C799ECF8747BFA420AF8B6948E64A"/>
    <w:rsid w:val="00741714"/>
  </w:style>
  <w:style w:type="paragraph" w:customStyle="1" w:styleId="33B35E0B506E42A485F2111147DD9B49">
    <w:name w:val="33B35E0B506E42A485F2111147DD9B49"/>
    <w:rsid w:val="00741714"/>
  </w:style>
  <w:style w:type="paragraph" w:customStyle="1" w:styleId="1B6AE37D9B8B41798F126A83EB3F28D1">
    <w:name w:val="1B6AE37D9B8B41798F126A83EB3F28D1"/>
    <w:rsid w:val="00741714"/>
  </w:style>
  <w:style w:type="paragraph" w:customStyle="1" w:styleId="55FFAAE8DEFD4A8283D559C06C34208B">
    <w:name w:val="55FFAAE8DEFD4A8283D559C06C34208B"/>
    <w:rsid w:val="00741714"/>
  </w:style>
  <w:style w:type="paragraph" w:customStyle="1" w:styleId="9299D8744C8F4485B0AED061DBC1366A">
    <w:name w:val="9299D8744C8F4485B0AED061DBC1366A"/>
    <w:rsid w:val="00741714"/>
  </w:style>
  <w:style w:type="paragraph" w:customStyle="1" w:styleId="F07F7428C59C40C98AA7EAB0FA447807">
    <w:name w:val="F07F7428C59C40C98AA7EAB0FA447807"/>
    <w:rsid w:val="00741714"/>
  </w:style>
  <w:style w:type="paragraph" w:customStyle="1" w:styleId="92D7F5947ED8404CA7F6C084F60343F3">
    <w:name w:val="92D7F5947ED8404CA7F6C084F60343F3"/>
    <w:rsid w:val="00741714"/>
  </w:style>
  <w:style w:type="paragraph" w:customStyle="1" w:styleId="C2F20E0C27DD43DD8CEEC9E64758B4F6">
    <w:name w:val="C2F20E0C27DD43DD8CEEC9E64758B4F6"/>
    <w:rsid w:val="00741714"/>
  </w:style>
  <w:style w:type="paragraph" w:customStyle="1" w:styleId="82169519BF344174986565200BC8DD30">
    <w:name w:val="82169519BF344174986565200BC8DD30"/>
    <w:rsid w:val="00741714"/>
  </w:style>
  <w:style w:type="paragraph" w:customStyle="1" w:styleId="437E0BD0A42648AEB38E9CF92AF1DF95">
    <w:name w:val="437E0BD0A42648AEB38E9CF92AF1DF95"/>
    <w:rsid w:val="00741714"/>
  </w:style>
  <w:style w:type="paragraph" w:customStyle="1" w:styleId="9C391E21005D4544B8A57A3AAFFFF48A">
    <w:name w:val="9C391E21005D4544B8A57A3AAFFFF48A"/>
    <w:rsid w:val="00741714"/>
  </w:style>
  <w:style w:type="paragraph" w:customStyle="1" w:styleId="4B2D7F74A3C5424D884BC7EA237E5533">
    <w:name w:val="4B2D7F74A3C5424D884BC7EA237E5533"/>
    <w:rsid w:val="00741714"/>
  </w:style>
  <w:style w:type="paragraph" w:customStyle="1" w:styleId="60230AAFB7F543EDB4863E45EC8A7B1E">
    <w:name w:val="60230AAFB7F543EDB4863E45EC8A7B1E"/>
    <w:rsid w:val="00741714"/>
  </w:style>
  <w:style w:type="paragraph" w:customStyle="1" w:styleId="6243FA57E93C464D85A7D838F2A51932">
    <w:name w:val="6243FA57E93C464D85A7D838F2A51932"/>
    <w:rsid w:val="00741714"/>
  </w:style>
  <w:style w:type="paragraph" w:customStyle="1" w:styleId="1547A1A5267148608BDB30F50C10DE06">
    <w:name w:val="1547A1A5267148608BDB30F50C10DE06"/>
    <w:rsid w:val="00741714"/>
  </w:style>
  <w:style w:type="paragraph" w:customStyle="1" w:styleId="94CE0639044241AAA1CBF07FEF22F271">
    <w:name w:val="94CE0639044241AAA1CBF07FEF22F271"/>
    <w:rsid w:val="00741714"/>
  </w:style>
  <w:style w:type="paragraph" w:customStyle="1" w:styleId="436B84E871B74CF6A0E13E21711F77CF">
    <w:name w:val="436B84E871B74CF6A0E13E21711F77CF"/>
    <w:rsid w:val="00741714"/>
  </w:style>
  <w:style w:type="paragraph" w:customStyle="1" w:styleId="2CE2EEEB45984B848F9AEBF93EC740D3">
    <w:name w:val="2CE2EEEB45984B848F9AEBF93EC740D3"/>
    <w:rsid w:val="00741714"/>
  </w:style>
  <w:style w:type="paragraph" w:customStyle="1" w:styleId="EA8CB49E1BE6474F9D4D910264B92AA8">
    <w:name w:val="EA8CB49E1BE6474F9D4D910264B92AA8"/>
    <w:rsid w:val="00741714"/>
  </w:style>
  <w:style w:type="paragraph" w:customStyle="1" w:styleId="FEAE595F5C114D71B3722AC060DE35CE">
    <w:name w:val="FEAE595F5C114D71B3722AC060DE35CE"/>
    <w:rsid w:val="00741714"/>
  </w:style>
  <w:style w:type="paragraph" w:customStyle="1" w:styleId="C62E0CD5D5E84A65B116225804DECB0F">
    <w:name w:val="C62E0CD5D5E84A65B116225804DECB0F"/>
    <w:rsid w:val="00741714"/>
  </w:style>
  <w:style w:type="paragraph" w:customStyle="1" w:styleId="5179EB8CC8F6488DB815213195837844">
    <w:name w:val="5179EB8CC8F6488DB815213195837844"/>
    <w:rsid w:val="00741714"/>
  </w:style>
  <w:style w:type="paragraph" w:customStyle="1" w:styleId="FAC58508F7D141DFA3413A12DBAE2AED">
    <w:name w:val="FAC58508F7D141DFA3413A12DBAE2AED"/>
    <w:rsid w:val="00741714"/>
  </w:style>
  <w:style w:type="paragraph" w:customStyle="1" w:styleId="6F768E3C80924FF4B782CF7E3C6B0350">
    <w:name w:val="6F768E3C80924FF4B782CF7E3C6B0350"/>
    <w:rsid w:val="00741714"/>
  </w:style>
  <w:style w:type="paragraph" w:customStyle="1" w:styleId="ADF73EF1BB0645F294B4FDEEEED18ED3">
    <w:name w:val="ADF73EF1BB0645F294B4FDEEEED18ED3"/>
    <w:rsid w:val="00741714"/>
  </w:style>
  <w:style w:type="paragraph" w:customStyle="1" w:styleId="57BB742DFFDE4CAA834C962C11367CF1">
    <w:name w:val="57BB742DFFDE4CAA834C962C11367CF1"/>
    <w:rsid w:val="00741714"/>
  </w:style>
  <w:style w:type="paragraph" w:customStyle="1" w:styleId="5654DDB56E74400BAA40ED7CFF52A3AC">
    <w:name w:val="5654DDB56E74400BAA40ED7CFF52A3AC"/>
    <w:rsid w:val="00741714"/>
  </w:style>
  <w:style w:type="paragraph" w:customStyle="1" w:styleId="A712680C03224833BE53A7574250E989">
    <w:name w:val="A712680C03224833BE53A7574250E989"/>
    <w:rsid w:val="00741714"/>
  </w:style>
  <w:style w:type="paragraph" w:customStyle="1" w:styleId="D565444158FB438E9B3EEE6D7C9DCAEF">
    <w:name w:val="D565444158FB438E9B3EEE6D7C9DCAEF"/>
    <w:rsid w:val="00741714"/>
  </w:style>
  <w:style w:type="paragraph" w:customStyle="1" w:styleId="C2B4394EF0334B1C9A801EBC8EB3EFE2">
    <w:name w:val="C2B4394EF0334B1C9A801EBC8EB3EFE2"/>
    <w:rsid w:val="00741714"/>
  </w:style>
  <w:style w:type="paragraph" w:customStyle="1" w:styleId="5E96008EFECD41EAB05EEDD0953D87A1">
    <w:name w:val="5E96008EFECD41EAB05EEDD0953D87A1"/>
    <w:rsid w:val="00741714"/>
  </w:style>
  <w:style w:type="paragraph" w:customStyle="1" w:styleId="83E0977DCD2646AAAFE28F8B8D91314A">
    <w:name w:val="83E0977DCD2646AAAFE28F8B8D91314A"/>
    <w:rsid w:val="00741714"/>
  </w:style>
  <w:style w:type="paragraph" w:customStyle="1" w:styleId="47BE42FC426F42D98A70BDF34B53C493">
    <w:name w:val="47BE42FC426F42D98A70BDF34B53C493"/>
    <w:rsid w:val="00741714"/>
  </w:style>
  <w:style w:type="paragraph" w:customStyle="1" w:styleId="E3B1664074F143288575FCFCACE0A7E2">
    <w:name w:val="E3B1664074F143288575FCFCACE0A7E2"/>
    <w:rsid w:val="00741714"/>
  </w:style>
  <w:style w:type="paragraph" w:customStyle="1" w:styleId="220C6C66D5D24ECA8BDEE3CB0E371E6B">
    <w:name w:val="220C6C66D5D24ECA8BDEE3CB0E371E6B"/>
    <w:rsid w:val="00741714"/>
  </w:style>
  <w:style w:type="paragraph" w:customStyle="1" w:styleId="E35E161B12DA4DA0807BD4F612297274">
    <w:name w:val="E35E161B12DA4DA0807BD4F612297274"/>
    <w:rsid w:val="00741714"/>
  </w:style>
  <w:style w:type="paragraph" w:customStyle="1" w:styleId="D0C7FFE607B841619BE2ADB933D40723">
    <w:name w:val="D0C7FFE607B841619BE2ADB933D40723"/>
    <w:rsid w:val="00741714"/>
  </w:style>
  <w:style w:type="paragraph" w:customStyle="1" w:styleId="5896508A2FC645788170A19639061589">
    <w:name w:val="5896508A2FC645788170A19639061589"/>
    <w:rsid w:val="00741714"/>
  </w:style>
  <w:style w:type="paragraph" w:customStyle="1" w:styleId="8801395F49564BF7830C7F1BD3BDD4A8">
    <w:name w:val="8801395F49564BF7830C7F1BD3BDD4A8"/>
    <w:rsid w:val="00741714"/>
  </w:style>
  <w:style w:type="paragraph" w:customStyle="1" w:styleId="F580B393BEDF4B29AECC10CB3898DFAC">
    <w:name w:val="F580B393BEDF4B29AECC10CB3898DFAC"/>
    <w:rsid w:val="00741714"/>
  </w:style>
  <w:style w:type="paragraph" w:customStyle="1" w:styleId="F6DCDAE792254F9EA9CD6FC44CE4E2AD">
    <w:name w:val="F6DCDAE792254F9EA9CD6FC44CE4E2AD"/>
    <w:rsid w:val="00741714"/>
  </w:style>
  <w:style w:type="paragraph" w:customStyle="1" w:styleId="37015BE365A540D88CA11AED4403925D">
    <w:name w:val="37015BE365A540D88CA11AED4403925D"/>
    <w:rsid w:val="00741714"/>
  </w:style>
  <w:style w:type="paragraph" w:customStyle="1" w:styleId="C69CB6959AE24A76BADE94A7AE75D640">
    <w:name w:val="C69CB6959AE24A76BADE94A7AE75D640"/>
    <w:rsid w:val="00741714"/>
  </w:style>
  <w:style w:type="paragraph" w:customStyle="1" w:styleId="6E5DF83CC97446C68E7134CDF0ED93CB">
    <w:name w:val="6E5DF83CC97446C68E7134CDF0ED93CB"/>
    <w:rsid w:val="00741714"/>
  </w:style>
  <w:style w:type="paragraph" w:customStyle="1" w:styleId="23AF5F5F6C5544BBBA9C0D46AEF33559">
    <w:name w:val="23AF5F5F6C5544BBBA9C0D46AEF33559"/>
    <w:rsid w:val="007417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High school diploma certificate (Fancy design)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ambria">
      <a:maj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Diploma certificate.dotx</Template>
  <TotalTime>0</TotalTime>
  <Pages>8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student</cp:lastModifiedBy>
  <cp:revision>1</cp:revision>
  <dcterms:created xsi:type="dcterms:W3CDTF">2025-12-30T09:22:00Z</dcterms:created>
  <dcterms:modified xsi:type="dcterms:W3CDTF">2025-12-30T09:22:00Z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